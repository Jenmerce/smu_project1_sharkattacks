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7E3C7" w14:textId="448B2DF5" w:rsidR="00E81978" w:rsidRPr="00523705" w:rsidRDefault="00000000">
      <w:pPr>
        <w:pStyle w:val="Title"/>
      </w:pPr>
      <w:sdt>
        <w:sdtPr>
          <w:alias w:val="Title:"/>
          <w:tag w:val="Title:"/>
          <w:id w:val="726351117"/>
          <w:placeholder>
            <w:docPart w:val="1CF210AD6CA84D73986008D0FA82834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172C8">
            <w:t>Shark Attacks: An Exploratory Data Analysis</w:t>
          </w:r>
        </w:sdtContent>
      </w:sdt>
    </w:p>
    <w:p w14:paraId="49B9ECCF" w14:textId="4C828AD9" w:rsidR="00B823AA" w:rsidRDefault="00704D50" w:rsidP="00B823AA">
      <w:pPr>
        <w:pStyle w:val="Title2"/>
      </w:pPr>
      <w:r>
        <w:t>Brenna Wallace</w:t>
      </w:r>
    </w:p>
    <w:p w14:paraId="471595A7" w14:textId="6B47BF61" w:rsidR="00704D50" w:rsidRDefault="00704D50" w:rsidP="00B823AA">
      <w:pPr>
        <w:pStyle w:val="Title2"/>
      </w:pPr>
      <w:r>
        <w:t xml:space="preserve">Omer </w:t>
      </w:r>
      <w:r w:rsidR="0079244F">
        <w:t>Zaher</w:t>
      </w:r>
    </w:p>
    <w:p w14:paraId="3A85D48A" w14:textId="54E2E27F" w:rsidR="0079244F" w:rsidRDefault="0079244F" w:rsidP="00B823AA">
      <w:pPr>
        <w:pStyle w:val="Title2"/>
      </w:pPr>
      <w:r>
        <w:t>Jennifer Wilkerson</w:t>
      </w:r>
    </w:p>
    <w:p w14:paraId="7CBE9EC8" w14:textId="3A5D85C5" w:rsidR="00E81978" w:rsidRDefault="0079244F" w:rsidP="00B823AA">
      <w:pPr>
        <w:pStyle w:val="Title2"/>
      </w:pPr>
      <w:r>
        <w:t>SMU – Boot Camp Data Science</w:t>
      </w:r>
    </w:p>
    <w:p w14:paraId="6A3480DE" w14:textId="304DD3B4" w:rsidR="00E81978" w:rsidRDefault="00E81978" w:rsidP="0079244F">
      <w:pPr>
        <w:pStyle w:val="Title"/>
      </w:pPr>
    </w:p>
    <w:p w14:paraId="7B40C4C6" w14:textId="579B9BA6" w:rsidR="00E81978" w:rsidRDefault="003C5E85">
      <w:pPr>
        <w:pStyle w:val="SectionTitle"/>
      </w:pPr>
      <w:r>
        <w:lastRenderedPageBreak/>
        <w:t>Introduction</w:t>
      </w:r>
    </w:p>
    <w:p w14:paraId="2A8C6A7C" w14:textId="77777777" w:rsidR="009172C8" w:rsidRDefault="009172C8" w:rsidP="009172C8">
      <w:pPr>
        <w:rPr>
          <w:rFonts w:ascii="Times New Roman" w:hAnsi="Times New Roman" w:cs="Times New Roman"/>
        </w:rPr>
      </w:pPr>
      <w:r>
        <w:rPr>
          <w:rFonts w:ascii="Times New Roman" w:hAnsi="Times New Roman" w:cs="Times New Roman"/>
        </w:rPr>
        <w:t>Our group analyzed data on shark attacks to see if there were any correlation in these attacks across the world and then more specifically in the US. About 400 million Americans visit the beach every year. Beaches offer us a range of activities like boating, fishing, swimming, and surfing.  Most people enjoy these coastal waters and seldom think of encountering a shark let alone being attacked by one. Although these instances are what most would consider rare; they still happen. Most attacks are classified as provoked and unprovoked attacks. However, we will be taking a deeper look at the data on these attacks to get a better understanding of: if we should be more cautious of the activities we like to enjoy on our coastal shores and do they affect the likelihood of a shark attack. We came up with 4 primary questions:</w:t>
      </w:r>
    </w:p>
    <w:p w14:paraId="67DDD4EF" w14:textId="77777777" w:rsidR="009172C8" w:rsidRPr="0098556C" w:rsidRDefault="009172C8" w:rsidP="009172C8">
      <w:pPr>
        <w:pStyle w:val="ListParagraph"/>
        <w:numPr>
          <w:ilvl w:val="0"/>
          <w:numId w:val="17"/>
        </w:numPr>
        <w:rPr>
          <w:rFonts w:ascii="Times New Roman" w:hAnsi="Times New Roman" w:cs="Times New Roman"/>
        </w:rPr>
      </w:pPr>
      <w:r w:rsidRPr="0098556C">
        <w:rPr>
          <w:rFonts w:ascii="Times New Roman" w:hAnsi="Times New Roman" w:cs="Times New Roman"/>
        </w:rPr>
        <w:t>Where do reported shark attacks happen most in the world?</w:t>
      </w:r>
    </w:p>
    <w:p w14:paraId="443ED660" w14:textId="77777777" w:rsidR="009172C8" w:rsidRPr="0098556C" w:rsidRDefault="009172C8" w:rsidP="009172C8">
      <w:pPr>
        <w:pStyle w:val="ListParagraph"/>
        <w:numPr>
          <w:ilvl w:val="0"/>
          <w:numId w:val="17"/>
        </w:numPr>
        <w:rPr>
          <w:rFonts w:ascii="Times New Roman" w:hAnsi="Times New Roman" w:cs="Times New Roman"/>
        </w:rPr>
      </w:pPr>
      <w:r w:rsidRPr="0098556C">
        <w:rPr>
          <w:rFonts w:ascii="Times New Roman" w:hAnsi="Times New Roman" w:cs="Times New Roman"/>
        </w:rPr>
        <w:t>What reported activities are being done in the USA during a Shark attack?</w:t>
      </w:r>
    </w:p>
    <w:p w14:paraId="39B2FCE3" w14:textId="77777777" w:rsidR="009172C8" w:rsidRPr="0098556C" w:rsidRDefault="009172C8" w:rsidP="009172C8">
      <w:pPr>
        <w:pStyle w:val="ListParagraph"/>
        <w:numPr>
          <w:ilvl w:val="0"/>
          <w:numId w:val="17"/>
        </w:numPr>
        <w:rPr>
          <w:rFonts w:ascii="Times New Roman" w:hAnsi="Times New Roman" w:cs="Times New Roman"/>
        </w:rPr>
      </w:pPr>
      <w:r w:rsidRPr="0098556C">
        <w:rPr>
          <w:rFonts w:ascii="Times New Roman" w:hAnsi="Times New Roman" w:cs="Times New Roman"/>
        </w:rPr>
        <w:t>How severe was the USA shark attack?</w:t>
      </w:r>
    </w:p>
    <w:p w14:paraId="229C6C67" w14:textId="77777777" w:rsidR="009172C8" w:rsidRPr="0098556C" w:rsidRDefault="009172C8" w:rsidP="009172C8">
      <w:pPr>
        <w:pStyle w:val="ListParagraph"/>
        <w:numPr>
          <w:ilvl w:val="0"/>
          <w:numId w:val="17"/>
        </w:numPr>
        <w:rPr>
          <w:rFonts w:ascii="Times New Roman" w:hAnsi="Times New Roman" w:cs="Times New Roman"/>
        </w:rPr>
      </w:pPr>
      <w:r w:rsidRPr="0098556C">
        <w:rPr>
          <w:rFonts w:ascii="Times New Roman" w:hAnsi="Times New Roman" w:cs="Times New Roman"/>
        </w:rPr>
        <w:t>What reported month of the year do shark attacks occur most often in the USA?</w:t>
      </w:r>
    </w:p>
    <w:p w14:paraId="65F78062" w14:textId="77777777" w:rsidR="009172C8" w:rsidRDefault="009172C8" w:rsidP="009172C8">
      <w:pPr>
        <w:rPr>
          <w:rFonts w:ascii="Times New Roman" w:hAnsi="Times New Roman" w:cs="Times New Roman"/>
        </w:rPr>
      </w:pPr>
    </w:p>
    <w:p w14:paraId="63052F0E" w14:textId="77777777" w:rsidR="009172C8" w:rsidRDefault="009172C8" w:rsidP="009172C8">
      <w:pPr>
        <w:pStyle w:val="ListParagraph"/>
        <w:numPr>
          <w:ilvl w:val="0"/>
          <w:numId w:val="16"/>
        </w:numPr>
        <w:rPr>
          <w:rFonts w:ascii="Times New Roman" w:hAnsi="Times New Roman" w:cs="Times New Roman"/>
        </w:rPr>
      </w:pPr>
      <w:r>
        <w:rPr>
          <w:rFonts w:ascii="Times New Roman" w:hAnsi="Times New Roman" w:cs="Times New Roman"/>
        </w:rPr>
        <w:t>Which countries have the most shark attacks</w:t>
      </w:r>
    </w:p>
    <w:p w14:paraId="58EB04CD" w14:textId="77777777" w:rsidR="009172C8" w:rsidRDefault="009172C8" w:rsidP="009172C8">
      <w:pPr>
        <w:pStyle w:val="ListParagraph"/>
        <w:numPr>
          <w:ilvl w:val="0"/>
          <w:numId w:val="16"/>
        </w:numPr>
        <w:rPr>
          <w:rFonts w:ascii="Times New Roman" w:hAnsi="Times New Roman" w:cs="Times New Roman"/>
        </w:rPr>
      </w:pPr>
      <w:r>
        <w:rPr>
          <w:rFonts w:ascii="Times New Roman" w:hAnsi="Times New Roman" w:cs="Times New Roman"/>
        </w:rPr>
        <w:t>What time of the year do most shark attacks happen</w:t>
      </w:r>
    </w:p>
    <w:p w14:paraId="4B2408B6" w14:textId="77777777" w:rsidR="009172C8" w:rsidRDefault="009172C8" w:rsidP="009172C8">
      <w:pPr>
        <w:pStyle w:val="ListParagraph"/>
        <w:numPr>
          <w:ilvl w:val="0"/>
          <w:numId w:val="16"/>
        </w:numPr>
        <w:rPr>
          <w:rFonts w:ascii="Times New Roman" w:hAnsi="Times New Roman" w:cs="Times New Roman"/>
        </w:rPr>
      </w:pPr>
      <w:r>
        <w:rPr>
          <w:rFonts w:ascii="Times New Roman" w:hAnsi="Times New Roman" w:cs="Times New Roman"/>
        </w:rPr>
        <w:t>Which states have the most attacks?</w:t>
      </w:r>
    </w:p>
    <w:p w14:paraId="406EF899" w14:textId="77777777" w:rsidR="009172C8" w:rsidRDefault="009172C8" w:rsidP="009172C8">
      <w:pPr>
        <w:pStyle w:val="ListParagraph"/>
        <w:numPr>
          <w:ilvl w:val="0"/>
          <w:numId w:val="16"/>
        </w:numPr>
        <w:rPr>
          <w:rFonts w:ascii="Times New Roman" w:hAnsi="Times New Roman" w:cs="Times New Roman"/>
        </w:rPr>
      </w:pPr>
      <w:r>
        <w:rPr>
          <w:rFonts w:ascii="Times New Roman" w:hAnsi="Times New Roman" w:cs="Times New Roman"/>
        </w:rPr>
        <w:t>Where do shark attacks in the US happen?</w:t>
      </w:r>
    </w:p>
    <w:p w14:paraId="4C9FF39A" w14:textId="47B0ACB4" w:rsidR="00E81978" w:rsidRDefault="00000000">
      <w:pPr>
        <w:pStyle w:val="SectionTitle"/>
      </w:pPr>
      <w:sdt>
        <w:sdtPr>
          <w:alias w:val="Section title:"/>
          <w:tag w:val="Section title:"/>
          <w:id w:val="984196707"/>
          <w:placeholder>
            <w:docPart w:val="B360E3A8C3B24AD7B9ABE958C183E35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9244F">
            <w:t>Shark Attacks: An Exploratory Data Analysis</w:t>
          </w:r>
        </w:sdtContent>
      </w:sdt>
    </w:p>
    <w:p w14:paraId="583AC203" w14:textId="3210027D" w:rsidR="00E81978" w:rsidRDefault="00280E46" w:rsidP="00521B04">
      <w:pPr>
        <w:pStyle w:val="Heading1"/>
        <w:jc w:val="left"/>
      </w:pPr>
      <w:r>
        <w:t>Data Cleaning</w:t>
      </w:r>
    </w:p>
    <w:p w14:paraId="6D640481" w14:textId="3C5D3DAE" w:rsidR="000817D3" w:rsidRDefault="00383D76">
      <w:pPr>
        <w:rPr>
          <w:rFonts w:ascii="Times New Roman" w:eastAsiaTheme="minorHAnsi" w:hAnsi="Times New Roman" w:cs="Times New Roman"/>
          <w:kern w:val="0"/>
          <w:lang w:eastAsia="en-US"/>
        </w:rPr>
      </w:pPr>
      <w:r w:rsidRPr="00383D76">
        <w:rPr>
          <w:rFonts w:ascii="Times New Roman" w:eastAsiaTheme="minorHAnsi" w:hAnsi="Times New Roman" w:cs="Times New Roman"/>
          <w:kern w:val="0"/>
          <w:lang w:eastAsia="en-US"/>
        </w:rPr>
        <w:t xml:space="preserve">The first thing we did was import our dependencies followed by reading in the csv file. One of the main obstacles we faced is that there is very limited data regarding shark attacks, for example some countries may not necessarily report shark attacks due to restrictive governments.  We needed to start by removing unnecessary columns and ended up with the following for our new data frame columns, “Case #, Date, Year, Type, Country, Area, Location, Activity, Sex, Age, Injury, Fatal(y/n) </w:t>
      </w:r>
      <w:r w:rsidR="0017167A">
        <w:rPr>
          <w:rFonts w:ascii="Times New Roman" w:eastAsiaTheme="minorHAnsi" w:hAnsi="Times New Roman" w:cs="Times New Roman"/>
          <w:kern w:val="0"/>
          <w:lang w:eastAsia="en-US"/>
        </w:rPr>
        <w:t>[figure 1.1]</w:t>
      </w:r>
      <w:r w:rsidR="00CE276B">
        <w:rPr>
          <w:rFonts w:ascii="Times New Roman" w:eastAsiaTheme="minorHAnsi" w:hAnsi="Times New Roman" w:cs="Times New Roman"/>
          <w:kern w:val="0"/>
          <w:lang w:eastAsia="en-US"/>
        </w:rPr>
        <w:t>.</w:t>
      </w:r>
    </w:p>
    <w:p w14:paraId="57325DF0" w14:textId="77777777" w:rsidR="00746CB9" w:rsidRDefault="00383D76">
      <w:pPr>
        <w:rPr>
          <w:rFonts w:ascii="Times New Roman" w:eastAsiaTheme="minorHAnsi" w:hAnsi="Times New Roman" w:cs="Times New Roman"/>
          <w:kern w:val="0"/>
          <w:lang w:eastAsia="en-US"/>
        </w:rPr>
      </w:pPr>
      <w:r w:rsidRPr="00383D76">
        <w:rPr>
          <w:rFonts w:ascii="Times New Roman" w:eastAsiaTheme="minorHAnsi" w:hAnsi="Times New Roman" w:cs="Times New Roman"/>
          <w:kern w:val="0"/>
          <w:lang w:eastAsia="en-US"/>
        </w:rPr>
        <w:t>Then we renamed our columns to be lower case and removed any spaces and dropped any duplicate rows</w:t>
      </w:r>
      <w:r w:rsidR="0062404A">
        <w:rPr>
          <w:rFonts w:ascii="Times New Roman" w:eastAsiaTheme="minorHAnsi" w:hAnsi="Times New Roman" w:cs="Times New Roman"/>
          <w:kern w:val="0"/>
          <w:lang w:eastAsia="en-US"/>
        </w:rPr>
        <w:t xml:space="preserve"> [Figure 1.2 &amp; Figure 1.3]</w:t>
      </w:r>
      <w:r w:rsidRPr="00383D76">
        <w:rPr>
          <w:rFonts w:ascii="Times New Roman" w:eastAsiaTheme="minorHAnsi" w:hAnsi="Times New Roman" w:cs="Times New Roman"/>
          <w:kern w:val="0"/>
          <w:lang w:eastAsia="en-US"/>
        </w:rPr>
        <w:t>.  We had to decide how we wanted to explore the information so we started by narrowing down and cleaning our data so that we were only looking at the reported shark attacks across the world ranging from 2000-2018 because that is where we had the most data to analyze</w:t>
      </w:r>
      <w:r w:rsidR="002D7321">
        <w:rPr>
          <w:rFonts w:ascii="Times New Roman" w:eastAsiaTheme="minorHAnsi" w:hAnsi="Times New Roman" w:cs="Times New Roman"/>
          <w:kern w:val="0"/>
          <w:lang w:eastAsia="en-US"/>
        </w:rPr>
        <w:t xml:space="preserve"> [Figure 1.4]</w:t>
      </w:r>
      <w:r w:rsidRPr="00383D76">
        <w:rPr>
          <w:rFonts w:ascii="Times New Roman" w:eastAsiaTheme="minorHAnsi" w:hAnsi="Times New Roman" w:cs="Times New Roman"/>
          <w:kern w:val="0"/>
          <w:lang w:eastAsia="en-US"/>
        </w:rPr>
        <w:t>.</w:t>
      </w:r>
    </w:p>
    <w:p w14:paraId="459595B2" w14:textId="77777777" w:rsidR="001C5BDF" w:rsidRDefault="00746CB9">
      <w:pPr>
        <w:rPr>
          <w:rFonts w:ascii="Times New Roman" w:hAnsi="Times New Roman" w:cs="Times New Roman"/>
        </w:rPr>
      </w:pPr>
      <w:r>
        <w:rPr>
          <w:rFonts w:ascii="Times New Roman" w:hAnsi="Times New Roman" w:cs="Times New Roman"/>
        </w:rPr>
        <w:t>Most of our data stems from the USA so we created a new data frame ranging from 2000-2018 just for the USA alone</w:t>
      </w:r>
      <w:r w:rsidR="00736D9B">
        <w:rPr>
          <w:rFonts w:ascii="Times New Roman" w:hAnsi="Times New Roman" w:cs="Times New Roman"/>
        </w:rPr>
        <w:t xml:space="preserve"> [Figure 1.5]</w:t>
      </w:r>
      <w:r>
        <w:rPr>
          <w:rFonts w:ascii="Times New Roman" w:hAnsi="Times New Roman" w:cs="Times New Roman"/>
        </w:rPr>
        <w:t>.</w:t>
      </w:r>
    </w:p>
    <w:p w14:paraId="1D622FF7" w14:textId="77777777" w:rsidR="00B23331" w:rsidRDefault="001C5BDF" w:rsidP="00692F70">
      <w:pPr>
        <w:rPr>
          <w:rFonts w:ascii="Times New Roman" w:hAnsi="Times New Roman" w:cs="Times New Roman"/>
        </w:rPr>
      </w:pPr>
      <w:r>
        <w:rPr>
          <w:rFonts w:ascii="Times New Roman" w:hAnsi="Times New Roman" w:cs="Times New Roman"/>
        </w:rPr>
        <w:t>The next thing done was to organize the attacks by activity type and injury type. Our activity categories were; “</w:t>
      </w:r>
      <w:proofErr w:type="spellStart"/>
      <w:r>
        <w:rPr>
          <w:rFonts w:ascii="Times New Roman" w:hAnsi="Times New Roman" w:cs="Times New Roman"/>
        </w:rPr>
        <w:t>on_water</w:t>
      </w:r>
      <w:proofErr w:type="spellEnd"/>
      <w:r>
        <w:rPr>
          <w:rFonts w:ascii="Times New Roman" w:hAnsi="Times New Roman" w:cs="Times New Roman"/>
        </w:rPr>
        <w:t xml:space="preserve">, </w:t>
      </w:r>
      <w:proofErr w:type="spellStart"/>
      <w:r>
        <w:rPr>
          <w:rFonts w:ascii="Times New Roman" w:hAnsi="Times New Roman" w:cs="Times New Roman"/>
        </w:rPr>
        <w:t>in_water</w:t>
      </w:r>
      <w:proofErr w:type="spellEnd"/>
      <w:r>
        <w:rPr>
          <w:rFonts w:ascii="Times New Roman" w:hAnsi="Times New Roman" w:cs="Times New Roman"/>
        </w:rPr>
        <w:t>, fishing, science, other”. We created an excel file to read in that organized our parent activities accordingly</w:t>
      </w:r>
      <w:r>
        <w:rPr>
          <w:rFonts w:ascii="Times New Roman" w:hAnsi="Times New Roman" w:cs="Times New Roman"/>
        </w:rPr>
        <w:t xml:space="preserve"> [Figure 1.6]</w:t>
      </w:r>
      <w:r>
        <w:rPr>
          <w:rFonts w:ascii="Times New Roman" w:hAnsi="Times New Roman" w:cs="Times New Roman"/>
        </w:rPr>
        <w:t>.</w:t>
      </w:r>
      <w:r w:rsidR="00692F70">
        <w:rPr>
          <w:rFonts w:ascii="Times New Roman" w:hAnsi="Times New Roman" w:cs="Times New Roman"/>
        </w:rPr>
        <w:t xml:space="preserve"> </w:t>
      </w:r>
      <w:r w:rsidR="00692F70">
        <w:rPr>
          <w:rFonts w:ascii="Times New Roman" w:hAnsi="Times New Roman" w:cs="Times New Roman"/>
        </w:rPr>
        <w:t>Our injury categories were; “Laceration, Bite, No Injury, Puncture, Severe Injury,  and Other”. We created a new column for parent injury by creating a mask/filter for each injury type</w:t>
      </w:r>
      <w:r w:rsidR="00B23331">
        <w:rPr>
          <w:rFonts w:ascii="Times New Roman" w:hAnsi="Times New Roman" w:cs="Times New Roman"/>
        </w:rPr>
        <w:t xml:space="preserve">. </w:t>
      </w:r>
    </w:p>
    <w:p w14:paraId="2659EF1F" w14:textId="59E9A687" w:rsidR="00521B04" w:rsidRPr="00E424FD" w:rsidRDefault="00B23331" w:rsidP="00B23331">
      <w:pPr>
        <w:rPr>
          <w:rFonts w:asciiTheme="majorHAnsi" w:hAnsiTheme="majorHAnsi" w:cstheme="majorHAnsi"/>
        </w:rPr>
      </w:pPr>
      <w:r>
        <w:rPr>
          <w:rFonts w:ascii="Times New Roman" w:hAnsi="Times New Roman" w:cs="Times New Roman"/>
        </w:rPr>
        <w:t xml:space="preserve">The next thing we wanted to look at was injury type by month so we could see if there was a change over time this will also address the time of year that has the most reported attacks. </w:t>
      </w:r>
      <w:r w:rsidRPr="00E424FD">
        <w:rPr>
          <w:rFonts w:asciiTheme="majorHAnsi" w:hAnsiTheme="majorHAnsi" w:cstheme="majorHAnsi"/>
        </w:rPr>
        <w:t xml:space="preserve">There was some more data wrangling that needed to be done so we </w:t>
      </w:r>
      <w:r w:rsidRPr="00E424FD">
        <w:rPr>
          <w:rFonts w:asciiTheme="majorHAnsi" w:hAnsiTheme="majorHAnsi" w:cstheme="majorHAnsi"/>
          <w:sz w:val="21"/>
          <w:szCs w:val="21"/>
          <w:shd w:val="clear" w:color="auto" w:fill="FFFFFF"/>
        </w:rPr>
        <w:t xml:space="preserve">used the string replace function in our date column. This allowed us to remove the common text or symbols that would put the entries in the date </w:t>
      </w:r>
      <w:r w:rsidRPr="00E424FD">
        <w:rPr>
          <w:rFonts w:asciiTheme="majorHAnsi" w:hAnsiTheme="majorHAnsi" w:cstheme="majorHAnsi"/>
          <w:sz w:val="21"/>
          <w:szCs w:val="21"/>
          <w:shd w:val="clear" w:color="auto" w:fill="FFFFFF"/>
        </w:rPr>
        <w:lastRenderedPageBreak/>
        <w:t>column back to a convertible date. Then, we used string strip to remove the leading and trailing white spaces to make sure our date column was clean</w:t>
      </w:r>
      <w:r w:rsidRPr="00E424FD">
        <w:rPr>
          <w:rFonts w:asciiTheme="majorHAnsi" w:hAnsiTheme="majorHAnsi" w:cstheme="majorHAnsi"/>
          <w:sz w:val="21"/>
          <w:szCs w:val="21"/>
          <w:shd w:val="clear" w:color="auto" w:fill="FFFFFF"/>
        </w:rPr>
        <w:t xml:space="preserve"> </w:t>
      </w:r>
      <w:r w:rsidRPr="00E424FD">
        <w:rPr>
          <w:rFonts w:asciiTheme="majorHAnsi" w:hAnsiTheme="majorHAnsi" w:cstheme="majorHAnsi"/>
        </w:rPr>
        <w:t>[Figure 1.7].</w:t>
      </w:r>
    </w:p>
    <w:p w14:paraId="4DF706A4" w14:textId="4CD580CD" w:rsidR="00E81978" w:rsidRPr="00C31D30" w:rsidRDefault="002A7C44" w:rsidP="00C31D30">
      <w:pPr>
        <w:pStyle w:val="Heading2"/>
      </w:pPr>
      <w:r>
        <w:t>Reported Attack Locations</w:t>
      </w:r>
    </w:p>
    <w:p w14:paraId="3BC419E5" w14:textId="33418272" w:rsidR="00E47E03" w:rsidRDefault="00E47E03" w:rsidP="00E47E03">
      <w:pPr>
        <w:rPr>
          <w:rFonts w:ascii="Times New Roman" w:hAnsi="Times New Roman" w:cs="Times New Roman"/>
        </w:rPr>
      </w:pPr>
      <w:r>
        <w:rPr>
          <w:rFonts w:ascii="Times New Roman" w:hAnsi="Times New Roman" w:cs="Times New Roman"/>
        </w:rPr>
        <w:t>Since our data was limited, we decided to make a bar chart of the top 7 countries with the most reported shark attacks</w:t>
      </w:r>
      <w:r w:rsidR="00F90F3B">
        <w:rPr>
          <w:rFonts w:ascii="Times New Roman" w:hAnsi="Times New Roman" w:cs="Times New Roman"/>
        </w:rPr>
        <w:t xml:space="preserve"> [Figure 2.1]</w:t>
      </w:r>
      <w:r>
        <w:rPr>
          <w:rFonts w:ascii="Times New Roman" w:hAnsi="Times New Roman" w:cs="Times New Roman"/>
        </w:rPr>
        <w:t>, we also added a map of the world attacks</w:t>
      </w:r>
      <w:r w:rsidR="00F90F3B">
        <w:rPr>
          <w:rFonts w:ascii="Times New Roman" w:hAnsi="Times New Roman" w:cs="Times New Roman"/>
        </w:rPr>
        <w:t xml:space="preserve"> [Figure 2.2]</w:t>
      </w:r>
      <w:r>
        <w:rPr>
          <w:rFonts w:ascii="Times New Roman" w:hAnsi="Times New Roman" w:cs="Times New Roman"/>
        </w:rPr>
        <w:t xml:space="preserve">. After </w:t>
      </w:r>
      <w:r w:rsidR="00C74500">
        <w:rPr>
          <w:rFonts w:ascii="Times New Roman" w:hAnsi="Times New Roman" w:cs="Times New Roman"/>
        </w:rPr>
        <w:t>looking</w:t>
      </w:r>
      <w:r>
        <w:rPr>
          <w:rFonts w:ascii="Times New Roman" w:hAnsi="Times New Roman" w:cs="Times New Roman"/>
        </w:rPr>
        <w:t xml:space="preserve"> at our data at we </w:t>
      </w:r>
      <w:r w:rsidR="00C74500">
        <w:rPr>
          <w:rFonts w:ascii="Times New Roman" w:hAnsi="Times New Roman" w:cs="Times New Roman"/>
        </w:rPr>
        <w:t>found</w:t>
      </w:r>
      <w:r>
        <w:rPr>
          <w:rFonts w:ascii="Times New Roman" w:hAnsi="Times New Roman" w:cs="Times New Roman"/>
        </w:rPr>
        <w:t xml:space="preserve"> that </w:t>
      </w:r>
      <w:r w:rsidR="00C74500">
        <w:rPr>
          <w:rFonts w:ascii="Times New Roman" w:hAnsi="Times New Roman" w:cs="Times New Roman"/>
        </w:rPr>
        <w:t>more than 50% of all reported</w:t>
      </w:r>
      <w:r>
        <w:rPr>
          <w:rFonts w:ascii="Times New Roman" w:hAnsi="Times New Roman" w:cs="Times New Roman"/>
        </w:rPr>
        <w:t xml:space="preserve"> attacks happened in the USA.</w:t>
      </w:r>
      <w:r w:rsidR="00743504">
        <w:rPr>
          <w:rFonts w:ascii="Times New Roman" w:hAnsi="Times New Roman" w:cs="Times New Roman"/>
        </w:rPr>
        <w:t xml:space="preserve"> </w:t>
      </w:r>
      <w:r w:rsidR="007B2663">
        <w:rPr>
          <w:rFonts w:ascii="Times New Roman" w:hAnsi="Times New Roman" w:cs="Times New Roman"/>
        </w:rPr>
        <w:t xml:space="preserve">To </w:t>
      </w:r>
      <w:r w:rsidR="00743D1D">
        <w:rPr>
          <w:rFonts w:ascii="Times New Roman" w:hAnsi="Times New Roman" w:cs="Times New Roman"/>
        </w:rPr>
        <w:t>investigate</w:t>
      </w:r>
      <w:r w:rsidR="007B2663">
        <w:rPr>
          <w:rFonts w:ascii="Times New Roman" w:hAnsi="Times New Roman" w:cs="Times New Roman"/>
        </w:rPr>
        <w:t xml:space="preserve"> the USA further, we</w:t>
      </w:r>
      <w:r w:rsidR="00743504">
        <w:rPr>
          <w:rFonts w:ascii="Times New Roman" w:hAnsi="Times New Roman" w:cs="Times New Roman"/>
        </w:rPr>
        <w:t xml:space="preserve"> created a horizontal bar chart for the top 7 </w:t>
      </w:r>
      <w:r w:rsidR="005817BE">
        <w:rPr>
          <w:rFonts w:ascii="Times New Roman" w:hAnsi="Times New Roman" w:cs="Times New Roman"/>
        </w:rPr>
        <w:t xml:space="preserve">United States [Figure 2.3] and another corresponding map [Figure 2.4]. </w:t>
      </w:r>
      <w:r>
        <w:rPr>
          <w:rFonts w:ascii="Times New Roman" w:hAnsi="Times New Roman" w:cs="Times New Roman"/>
        </w:rPr>
        <w:t xml:space="preserve"> </w:t>
      </w:r>
      <w:r w:rsidR="007B2663">
        <w:rPr>
          <w:rFonts w:ascii="Times New Roman" w:hAnsi="Times New Roman" w:cs="Times New Roman"/>
        </w:rPr>
        <w:t xml:space="preserve">From this we found that </w:t>
      </w:r>
      <w:r w:rsidR="0062505C">
        <w:rPr>
          <w:rFonts w:ascii="Times New Roman" w:hAnsi="Times New Roman" w:cs="Times New Roman"/>
        </w:rPr>
        <w:t>most</w:t>
      </w:r>
      <w:r w:rsidR="007B2663">
        <w:rPr>
          <w:rFonts w:ascii="Times New Roman" w:hAnsi="Times New Roman" w:cs="Times New Roman"/>
        </w:rPr>
        <w:t xml:space="preserve"> </w:t>
      </w:r>
      <w:r w:rsidR="0062505C">
        <w:rPr>
          <w:rFonts w:ascii="Times New Roman" w:hAnsi="Times New Roman" w:cs="Times New Roman"/>
        </w:rPr>
        <w:t xml:space="preserve">reported </w:t>
      </w:r>
      <w:r w:rsidR="007B2663">
        <w:rPr>
          <w:rFonts w:ascii="Times New Roman" w:hAnsi="Times New Roman" w:cs="Times New Roman"/>
        </w:rPr>
        <w:t xml:space="preserve">attacks happen </w:t>
      </w:r>
      <w:r w:rsidR="00303246">
        <w:rPr>
          <w:rFonts w:ascii="Times New Roman" w:hAnsi="Times New Roman" w:cs="Times New Roman"/>
        </w:rPr>
        <w:t>in Florida, Hawaii</w:t>
      </w:r>
      <w:r w:rsidR="001715B6">
        <w:rPr>
          <w:rFonts w:ascii="Times New Roman" w:hAnsi="Times New Roman" w:cs="Times New Roman"/>
        </w:rPr>
        <w:t xml:space="preserve">, and California </w:t>
      </w:r>
      <w:r w:rsidR="004C430F">
        <w:rPr>
          <w:rFonts w:ascii="Times New Roman" w:hAnsi="Times New Roman" w:cs="Times New Roman"/>
        </w:rPr>
        <w:t xml:space="preserve">with </w:t>
      </w:r>
      <w:r w:rsidR="00F653A7">
        <w:rPr>
          <w:rFonts w:ascii="Times New Roman" w:hAnsi="Times New Roman" w:cs="Times New Roman"/>
        </w:rPr>
        <w:t xml:space="preserve">53%, </w:t>
      </w:r>
      <w:r w:rsidR="00F335FA">
        <w:rPr>
          <w:rFonts w:ascii="Times New Roman" w:hAnsi="Times New Roman" w:cs="Times New Roman"/>
        </w:rPr>
        <w:t>13%, and 11%</w:t>
      </w:r>
      <w:r w:rsidR="00930A3C">
        <w:rPr>
          <w:rFonts w:ascii="Times New Roman" w:hAnsi="Times New Roman" w:cs="Times New Roman"/>
        </w:rPr>
        <w:t>,</w:t>
      </w:r>
      <w:r w:rsidR="00F335FA">
        <w:rPr>
          <w:rFonts w:ascii="Times New Roman" w:hAnsi="Times New Roman" w:cs="Times New Roman"/>
        </w:rPr>
        <w:t xml:space="preserve"> respectively.</w:t>
      </w:r>
      <w:r w:rsidR="00303246">
        <w:rPr>
          <w:rFonts w:ascii="Times New Roman" w:hAnsi="Times New Roman" w:cs="Times New Roman"/>
        </w:rPr>
        <w:t xml:space="preserve"> </w:t>
      </w:r>
      <w:r w:rsidR="0051688C">
        <w:rPr>
          <w:rFonts w:ascii="Times New Roman" w:hAnsi="Times New Roman" w:cs="Times New Roman"/>
        </w:rPr>
        <w:t xml:space="preserve">This </w:t>
      </w:r>
      <w:r w:rsidR="006370BC">
        <w:rPr>
          <w:rFonts w:ascii="Times New Roman" w:hAnsi="Times New Roman" w:cs="Times New Roman"/>
        </w:rPr>
        <w:t>information aligned with what we expected</w:t>
      </w:r>
      <w:r w:rsidR="0062505C">
        <w:rPr>
          <w:rFonts w:ascii="Times New Roman" w:hAnsi="Times New Roman" w:cs="Times New Roman"/>
        </w:rPr>
        <w:t>.</w:t>
      </w:r>
    </w:p>
    <w:p w14:paraId="16C683BA" w14:textId="61326DAD" w:rsidR="00355DCA" w:rsidRPr="003B400E" w:rsidRDefault="004406D1" w:rsidP="008A5D40">
      <w:pPr>
        <w:pStyle w:val="NoSpacing"/>
        <w:rPr>
          <w:b/>
          <w:bCs/>
        </w:rPr>
      </w:pPr>
      <w:r w:rsidRPr="003B400E">
        <w:rPr>
          <w:b/>
          <w:bCs/>
        </w:rPr>
        <w:t>Reported Activities</w:t>
      </w:r>
      <w:r w:rsidR="003B400E" w:rsidRPr="003B400E">
        <w:rPr>
          <w:b/>
          <w:bCs/>
        </w:rPr>
        <w:t xml:space="preserve"> During Attack</w:t>
      </w:r>
    </w:p>
    <w:p w14:paraId="58B82FF7" w14:textId="213EF232" w:rsidR="00E81978" w:rsidRDefault="007023F0" w:rsidP="007023F0">
      <w:pPr>
        <w:rPr>
          <w:rFonts w:ascii="Times New Roman" w:hAnsi="Times New Roman" w:cs="Times New Roman"/>
        </w:rPr>
      </w:pPr>
      <w:r>
        <w:rPr>
          <w:rFonts w:ascii="Times New Roman" w:hAnsi="Times New Roman" w:cs="Times New Roman"/>
        </w:rPr>
        <w:t xml:space="preserve">We categorized the activities and created a bar chart that shows </w:t>
      </w:r>
      <w:proofErr w:type="spellStart"/>
      <w:r>
        <w:rPr>
          <w:rFonts w:ascii="Times New Roman" w:hAnsi="Times New Roman" w:cs="Times New Roman"/>
        </w:rPr>
        <w:t>on_water</w:t>
      </w:r>
      <w:proofErr w:type="spellEnd"/>
      <w:r>
        <w:rPr>
          <w:rFonts w:ascii="Times New Roman" w:hAnsi="Times New Roman" w:cs="Times New Roman"/>
        </w:rPr>
        <w:t xml:space="preserve"> activities had the most instances of a shark attack</w:t>
      </w:r>
      <w:r w:rsidR="00BE55B5">
        <w:rPr>
          <w:rFonts w:ascii="Times New Roman" w:hAnsi="Times New Roman" w:cs="Times New Roman"/>
        </w:rPr>
        <w:t xml:space="preserve"> [Figure 3.1]</w:t>
      </w:r>
      <w:r>
        <w:rPr>
          <w:rFonts w:ascii="Times New Roman" w:hAnsi="Times New Roman" w:cs="Times New Roman"/>
        </w:rPr>
        <w:t>.</w:t>
      </w:r>
    </w:p>
    <w:p w14:paraId="06DE2CE1" w14:textId="3518244A" w:rsidR="006F6C22" w:rsidRPr="007023F0" w:rsidRDefault="006F6C22" w:rsidP="007023F0">
      <w:pPr>
        <w:rPr>
          <w:rFonts w:ascii="Times New Roman" w:hAnsi="Times New Roman" w:cs="Times New Roman"/>
        </w:rPr>
      </w:pPr>
      <w:r w:rsidRPr="006F6C22">
        <w:rPr>
          <w:rFonts w:ascii="Times New Roman" w:hAnsi="Times New Roman" w:cs="Times New Roman"/>
        </w:rPr>
        <w:t>We generated three different maps using the data from the API, but the heat map with the marker layer added to it was the most useful</w:t>
      </w:r>
      <w:r w:rsidR="00770F58">
        <w:rPr>
          <w:rFonts w:ascii="Times New Roman" w:hAnsi="Times New Roman" w:cs="Times New Roman"/>
        </w:rPr>
        <w:t xml:space="preserve"> [Figure</w:t>
      </w:r>
      <w:r w:rsidR="000B08EA">
        <w:rPr>
          <w:rFonts w:ascii="Times New Roman" w:hAnsi="Times New Roman" w:cs="Times New Roman"/>
        </w:rPr>
        <w:t xml:space="preserve"> 3.2</w:t>
      </w:r>
      <w:r w:rsidR="00770F58">
        <w:rPr>
          <w:rFonts w:ascii="Times New Roman" w:hAnsi="Times New Roman" w:cs="Times New Roman"/>
        </w:rPr>
        <w:t>]</w:t>
      </w:r>
      <w:r w:rsidRPr="006F6C22">
        <w:rPr>
          <w:rFonts w:ascii="Times New Roman" w:hAnsi="Times New Roman" w:cs="Times New Roman"/>
        </w:rPr>
        <w:t>. Most of the attacks occur in Florida which was known since it was shown in the bar graph charting the attack amount in the top seven states with the most attacks. The heatmap reinforced what was charted in the bar graph by showing where exactly in Florida the attacks occurred</w:t>
      </w:r>
      <w:r w:rsidR="00915C17">
        <w:rPr>
          <w:rFonts w:ascii="Times New Roman" w:hAnsi="Times New Roman" w:cs="Times New Roman"/>
        </w:rPr>
        <w:t xml:space="preserve"> [Figure 3.3]</w:t>
      </w:r>
      <w:r w:rsidRPr="006F6C22">
        <w:rPr>
          <w:rFonts w:ascii="Times New Roman" w:hAnsi="Times New Roman" w:cs="Times New Roman"/>
        </w:rPr>
        <w:t>. New Smyrna Beach, Florida had the largest hotspot of attacks. Other popular beach areas in Florida with clusters of attacks include Melbourne, Vero Beach, Port St. Lucie, and West Palm Beach. All these beaches are on the Eastern side of Florida.</w:t>
      </w:r>
    </w:p>
    <w:p w14:paraId="7CB1A0F6" w14:textId="77777777" w:rsidR="009A192E" w:rsidRDefault="009A192E" w:rsidP="007023F0">
      <w:pPr>
        <w:pStyle w:val="NoSpacing"/>
        <w:rPr>
          <w:b/>
          <w:bCs/>
        </w:rPr>
      </w:pPr>
    </w:p>
    <w:p w14:paraId="4D14E240" w14:textId="77777777" w:rsidR="009A192E" w:rsidRDefault="009A192E" w:rsidP="007023F0">
      <w:pPr>
        <w:pStyle w:val="NoSpacing"/>
        <w:rPr>
          <w:b/>
          <w:bCs/>
        </w:rPr>
      </w:pPr>
    </w:p>
    <w:p w14:paraId="5858FF34" w14:textId="77777777" w:rsidR="009A192E" w:rsidRDefault="009A192E" w:rsidP="007023F0">
      <w:pPr>
        <w:pStyle w:val="NoSpacing"/>
        <w:rPr>
          <w:b/>
          <w:bCs/>
        </w:rPr>
      </w:pPr>
    </w:p>
    <w:p w14:paraId="2D14F5D1" w14:textId="35389FD8" w:rsidR="00355DCA" w:rsidRPr="007023F0" w:rsidRDefault="007023F0" w:rsidP="007023F0">
      <w:pPr>
        <w:pStyle w:val="NoSpacing"/>
        <w:rPr>
          <w:b/>
          <w:bCs/>
        </w:rPr>
      </w:pPr>
      <w:r w:rsidRPr="007023F0">
        <w:rPr>
          <w:b/>
          <w:bCs/>
        </w:rPr>
        <w:lastRenderedPageBreak/>
        <w:t>Severity of Attack Reported</w:t>
      </w:r>
    </w:p>
    <w:p w14:paraId="16391648" w14:textId="1211D8CE" w:rsidR="001F63D7" w:rsidRDefault="001F63D7" w:rsidP="001F63D7">
      <w:pPr>
        <w:rPr>
          <w:rFonts w:ascii="Times New Roman" w:hAnsi="Times New Roman" w:cs="Times New Roman"/>
        </w:rPr>
      </w:pPr>
      <w:r>
        <w:rPr>
          <w:rFonts w:ascii="Times New Roman" w:hAnsi="Times New Roman" w:cs="Times New Roman"/>
        </w:rPr>
        <w:t>Since we now had categories of injury for all USA shark attacks, we created a bar chart indicating the highest frequency of injury type</w:t>
      </w:r>
      <w:r w:rsidR="00C61AFE">
        <w:rPr>
          <w:rFonts w:ascii="Times New Roman" w:hAnsi="Times New Roman" w:cs="Times New Roman"/>
        </w:rPr>
        <w:t xml:space="preserve"> </w:t>
      </w:r>
      <w:r>
        <w:rPr>
          <w:rFonts w:ascii="Times New Roman" w:hAnsi="Times New Roman" w:cs="Times New Roman"/>
        </w:rPr>
        <w:t>(severity) which is lacerations in the USA to address the severity of the injury</w:t>
      </w:r>
      <w:r w:rsidR="00734B50">
        <w:rPr>
          <w:rFonts w:ascii="Times New Roman" w:hAnsi="Times New Roman" w:cs="Times New Roman"/>
        </w:rPr>
        <w:t xml:space="preserve"> [Figure 4.1]</w:t>
      </w:r>
      <w:r>
        <w:rPr>
          <w:rFonts w:ascii="Times New Roman" w:hAnsi="Times New Roman" w:cs="Times New Roman"/>
        </w:rPr>
        <w:t>.</w:t>
      </w:r>
      <w:r w:rsidR="00E70CA5">
        <w:rPr>
          <w:rFonts w:ascii="Times New Roman" w:hAnsi="Times New Roman" w:cs="Times New Roman"/>
        </w:rPr>
        <w:t xml:space="preserve"> For fatality</w:t>
      </w:r>
      <w:r w:rsidR="00743D1D">
        <w:rPr>
          <w:rFonts w:ascii="Times New Roman" w:hAnsi="Times New Roman" w:cs="Times New Roman"/>
        </w:rPr>
        <w:t>, less than 2% of attacks were reported as fatal.</w:t>
      </w:r>
    </w:p>
    <w:p w14:paraId="2F102DDB" w14:textId="4D229BE5" w:rsidR="00355DCA" w:rsidRPr="00170EBD" w:rsidRDefault="00FD6F23" w:rsidP="006F0F14">
      <w:pPr>
        <w:pStyle w:val="NoSpacing"/>
        <w:rPr>
          <w:b/>
          <w:bCs/>
        </w:rPr>
      </w:pPr>
      <w:r w:rsidRPr="00170EBD">
        <w:rPr>
          <w:b/>
          <w:bCs/>
        </w:rPr>
        <w:t xml:space="preserve">Reported </w:t>
      </w:r>
      <w:r w:rsidR="00170EBD" w:rsidRPr="00170EBD">
        <w:rPr>
          <w:b/>
          <w:bCs/>
        </w:rPr>
        <w:t>by Month</w:t>
      </w:r>
    </w:p>
    <w:p w14:paraId="59D92DB8" w14:textId="7F3F0C3C" w:rsidR="008D2CAD" w:rsidRPr="00494B67" w:rsidRDefault="00AD4042" w:rsidP="008D2CAD">
      <w:pPr>
        <w:rPr>
          <w:rFonts w:asciiTheme="majorHAnsi" w:hAnsiTheme="majorHAnsi" w:cstheme="majorHAnsi"/>
          <w:shd w:val="clear" w:color="auto" w:fill="FFFFFF"/>
        </w:rPr>
      </w:pPr>
      <w:r>
        <w:rPr>
          <w:rFonts w:asciiTheme="majorHAnsi" w:hAnsiTheme="majorHAnsi" w:cstheme="majorHAnsi"/>
          <w:shd w:val="clear" w:color="auto" w:fill="FFFFFF"/>
        </w:rPr>
        <w:t>For the attacks reported by month,</w:t>
      </w:r>
      <w:r w:rsidR="008D2CAD" w:rsidRPr="00494B67">
        <w:rPr>
          <w:rFonts w:asciiTheme="majorHAnsi" w:hAnsiTheme="majorHAnsi" w:cstheme="majorHAnsi"/>
          <w:shd w:val="clear" w:color="auto" w:fill="FFFFFF"/>
        </w:rPr>
        <w:t xml:space="preserve"> we were able to make a line graph showing the instances by injury type over </w:t>
      </w:r>
      <w:r w:rsidR="00C56D8B" w:rsidRPr="00494B67">
        <w:rPr>
          <w:rFonts w:asciiTheme="majorHAnsi" w:hAnsiTheme="majorHAnsi" w:cstheme="majorHAnsi"/>
          <w:shd w:val="clear" w:color="auto" w:fill="FFFFFF"/>
        </w:rPr>
        <w:t>time (</w:t>
      </w:r>
      <w:r w:rsidR="008D2CAD" w:rsidRPr="00494B67">
        <w:rPr>
          <w:rFonts w:asciiTheme="majorHAnsi" w:hAnsiTheme="majorHAnsi" w:cstheme="majorHAnsi"/>
          <w:shd w:val="clear" w:color="auto" w:fill="FFFFFF"/>
        </w:rPr>
        <w:t xml:space="preserve">every month) and concluded most injuries happen </w:t>
      </w:r>
      <w:r w:rsidR="00BE55B5">
        <w:rPr>
          <w:rFonts w:asciiTheme="majorHAnsi" w:hAnsiTheme="majorHAnsi" w:cstheme="majorHAnsi"/>
          <w:shd w:val="clear" w:color="auto" w:fill="FFFFFF"/>
        </w:rPr>
        <w:t>from</w:t>
      </w:r>
      <w:r w:rsidR="008D2CAD" w:rsidRPr="00494B67">
        <w:rPr>
          <w:rFonts w:asciiTheme="majorHAnsi" w:hAnsiTheme="majorHAnsi" w:cstheme="majorHAnsi"/>
          <w:shd w:val="clear" w:color="auto" w:fill="FFFFFF"/>
        </w:rPr>
        <w:t xml:space="preserve"> July and September with lacerations leading the way.</w:t>
      </w:r>
      <w:r w:rsidR="00AA6B5A">
        <w:rPr>
          <w:rFonts w:asciiTheme="majorHAnsi" w:hAnsiTheme="majorHAnsi" w:cstheme="majorHAnsi"/>
          <w:shd w:val="clear" w:color="auto" w:fill="FFFFFF"/>
        </w:rPr>
        <w:t xml:space="preserve"> Using a violin chart as well, we were able to visualize the </w:t>
      </w:r>
      <w:r w:rsidR="00AC7E24">
        <w:rPr>
          <w:rFonts w:asciiTheme="majorHAnsi" w:hAnsiTheme="majorHAnsi" w:cstheme="majorHAnsi"/>
          <w:shd w:val="clear" w:color="auto" w:fill="FFFFFF"/>
        </w:rPr>
        <w:t xml:space="preserve">reported attacks by month per year. </w:t>
      </w:r>
      <w:r w:rsidR="008D2CAD" w:rsidRPr="00494B67">
        <w:rPr>
          <w:rFonts w:asciiTheme="majorHAnsi" w:hAnsiTheme="majorHAnsi" w:cstheme="majorHAnsi"/>
          <w:shd w:val="clear" w:color="auto" w:fill="FFFFFF"/>
        </w:rPr>
        <w:t xml:space="preserve"> </w:t>
      </w:r>
    </w:p>
    <w:p w14:paraId="4CC4D9CC" w14:textId="2D6C217E" w:rsidR="001C1CFF" w:rsidRPr="000315D6" w:rsidRDefault="000315D6" w:rsidP="000315D6">
      <w:pPr>
        <w:pStyle w:val="NoSpacing"/>
        <w:rPr>
          <w:b/>
          <w:bCs/>
        </w:rPr>
      </w:pPr>
      <w:r>
        <w:rPr>
          <w:b/>
          <w:bCs/>
        </w:rPr>
        <w:t>Gender</w:t>
      </w:r>
      <w:r w:rsidR="00494B67">
        <w:rPr>
          <w:b/>
          <w:bCs/>
        </w:rPr>
        <w:t xml:space="preserve"> and Ages</w:t>
      </w:r>
      <w:r>
        <w:rPr>
          <w:b/>
          <w:bCs/>
        </w:rPr>
        <w:t xml:space="preserve"> Reported</w:t>
      </w:r>
    </w:p>
    <w:p w14:paraId="7A469BB0" w14:textId="69F2DAD3" w:rsidR="001C1CFF" w:rsidRPr="00494B67" w:rsidRDefault="00C47179" w:rsidP="00494B67">
      <w:pPr>
        <w:rPr>
          <w:rFonts w:asciiTheme="majorHAnsi" w:hAnsiTheme="majorHAnsi" w:cstheme="majorHAnsi"/>
          <w:shd w:val="clear" w:color="auto" w:fill="FFFFFF"/>
        </w:rPr>
      </w:pPr>
      <w:r>
        <w:rPr>
          <w:rFonts w:asciiTheme="majorHAnsi" w:hAnsiTheme="majorHAnsi" w:cstheme="majorHAnsi"/>
          <w:shd w:val="clear" w:color="auto" w:fill="FFFFFF"/>
        </w:rPr>
        <w:t>For Gender</w:t>
      </w:r>
      <w:r w:rsidR="00B66815">
        <w:rPr>
          <w:rFonts w:asciiTheme="majorHAnsi" w:hAnsiTheme="majorHAnsi" w:cstheme="majorHAnsi"/>
          <w:shd w:val="clear" w:color="auto" w:fill="FFFFFF"/>
        </w:rPr>
        <w:t xml:space="preserve"> reported by injury type</w:t>
      </w:r>
      <w:r w:rsidR="001C1CFF" w:rsidRPr="00494B67">
        <w:rPr>
          <w:rFonts w:asciiTheme="majorHAnsi" w:hAnsiTheme="majorHAnsi" w:cstheme="majorHAnsi"/>
          <w:shd w:val="clear" w:color="auto" w:fill="FFFFFF"/>
        </w:rPr>
        <w:t>, we created a new data frame that did a group</w:t>
      </w:r>
      <w:r w:rsidR="00494B67" w:rsidRPr="00494B67">
        <w:rPr>
          <w:rFonts w:asciiTheme="majorHAnsi" w:hAnsiTheme="majorHAnsi" w:cstheme="majorHAnsi"/>
          <w:shd w:val="clear" w:color="auto" w:fill="FFFFFF"/>
        </w:rPr>
        <w:t xml:space="preserve"> </w:t>
      </w:r>
      <w:r w:rsidR="001C1CFF" w:rsidRPr="00494B67">
        <w:rPr>
          <w:rFonts w:asciiTheme="majorHAnsi" w:hAnsiTheme="majorHAnsi" w:cstheme="majorHAnsi"/>
          <w:shd w:val="clear" w:color="auto" w:fill="FFFFFF"/>
        </w:rPr>
        <w:t>by on gender and parent injury and the data showed that males were leading females in all parent injuries and reported attacks as well</w:t>
      </w:r>
      <w:r w:rsidR="00B66815">
        <w:rPr>
          <w:rFonts w:asciiTheme="majorHAnsi" w:hAnsiTheme="majorHAnsi" w:cstheme="majorHAnsi"/>
          <w:shd w:val="clear" w:color="auto" w:fill="FFFFFF"/>
        </w:rPr>
        <w:t xml:space="preserve"> at </w:t>
      </w:r>
      <w:r w:rsidR="006D168E">
        <w:rPr>
          <w:rFonts w:asciiTheme="majorHAnsi" w:hAnsiTheme="majorHAnsi" w:cstheme="majorHAnsi"/>
          <w:shd w:val="clear" w:color="auto" w:fill="FFFFFF"/>
        </w:rPr>
        <w:t>around 3 times more frequently</w:t>
      </w:r>
      <w:r w:rsidR="001C1CFF" w:rsidRPr="00494B67">
        <w:rPr>
          <w:rFonts w:asciiTheme="majorHAnsi" w:hAnsiTheme="majorHAnsi" w:cstheme="majorHAnsi"/>
          <w:shd w:val="clear" w:color="auto" w:fill="FFFFFF"/>
        </w:rPr>
        <w:t xml:space="preserve">. We realized there was some correlation in ages and </w:t>
      </w:r>
      <w:r w:rsidR="00494B67" w:rsidRPr="00494B67">
        <w:rPr>
          <w:rFonts w:asciiTheme="majorHAnsi" w:hAnsiTheme="majorHAnsi" w:cstheme="majorHAnsi"/>
          <w:shd w:val="clear" w:color="auto" w:fill="FFFFFF"/>
        </w:rPr>
        <w:t>activity,</w:t>
      </w:r>
      <w:r w:rsidR="001C1CFF" w:rsidRPr="00494B67">
        <w:rPr>
          <w:rFonts w:asciiTheme="majorHAnsi" w:hAnsiTheme="majorHAnsi" w:cstheme="majorHAnsi"/>
          <w:shd w:val="clear" w:color="auto" w:fill="FFFFFF"/>
        </w:rPr>
        <w:t xml:space="preserve"> so we created a new column labeled age group and created a new data frame that was filtered by age group and activity</w:t>
      </w:r>
      <w:r w:rsidR="00B81F13">
        <w:rPr>
          <w:rFonts w:asciiTheme="majorHAnsi" w:hAnsiTheme="majorHAnsi" w:cstheme="majorHAnsi"/>
          <w:shd w:val="clear" w:color="auto" w:fill="FFFFFF"/>
        </w:rPr>
        <w:t xml:space="preserve">. </w:t>
      </w:r>
      <w:r w:rsidR="001F3C70" w:rsidRPr="001F3C70">
        <w:rPr>
          <w:rFonts w:asciiTheme="majorHAnsi" w:hAnsiTheme="majorHAnsi" w:cstheme="majorHAnsi"/>
          <w:shd w:val="clear" w:color="auto" w:fill="FFFFFF"/>
        </w:rPr>
        <w:t>We were able to graph it with subsets of each activity and the data showed that most people between the ages of 0-19 are at most risk of being attacked regardless of what activity they were doing</w:t>
      </w:r>
      <w:r w:rsidR="00B9779F">
        <w:rPr>
          <w:rFonts w:asciiTheme="majorHAnsi" w:hAnsiTheme="majorHAnsi" w:cstheme="majorHAnsi"/>
          <w:shd w:val="clear" w:color="auto" w:fill="FFFFFF"/>
        </w:rPr>
        <w:t xml:space="preserve"> with over 300 reports</w:t>
      </w:r>
      <w:r w:rsidR="001F3C70" w:rsidRPr="001F3C70">
        <w:rPr>
          <w:rFonts w:asciiTheme="majorHAnsi" w:hAnsiTheme="majorHAnsi" w:cstheme="majorHAnsi"/>
          <w:shd w:val="clear" w:color="auto" w:fill="FFFFFF"/>
        </w:rPr>
        <w:t>.</w:t>
      </w:r>
      <w:r w:rsidR="00A5461E">
        <w:rPr>
          <w:rFonts w:asciiTheme="majorHAnsi" w:hAnsiTheme="majorHAnsi" w:cstheme="majorHAnsi"/>
          <w:shd w:val="clear" w:color="auto" w:fill="FFFFFF"/>
        </w:rPr>
        <w:t xml:space="preserve"> </w:t>
      </w:r>
      <w:r w:rsidR="007D4E4C">
        <w:rPr>
          <w:rFonts w:asciiTheme="majorHAnsi" w:hAnsiTheme="majorHAnsi" w:cstheme="majorHAnsi"/>
          <w:shd w:val="clear" w:color="auto" w:fill="FFFFFF"/>
        </w:rPr>
        <w:t>At o</w:t>
      </w:r>
      <w:r w:rsidR="00A5461E">
        <w:rPr>
          <w:rFonts w:asciiTheme="majorHAnsi" w:hAnsiTheme="majorHAnsi" w:cstheme="majorHAnsi"/>
          <w:shd w:val="clear" w:color="auto" w:fill="FFFFFF"/>
        </w:rPr>
        <w:t>ver 59 years old we</w:t>
      </w:r>
      <w:r w:rsidR="00B9779F">
        <w:rPr>
          <w:rFonts w:asciiTheme="majorHAnsi" w:hAnsiTheme="majorHAnsi" w:cstheme="majorHAnsi"/>
          <w:shd w:val="clear" w:color="auto" w:fill="FFFFFF"/>
        </w:rPr>
        <w:t xml:space="preserve"> saw a </w:t>
      </w:r>
      <w:r w:rsidR="007D4E4C">
        <w:rPr>
          <w:rFonts w:asciiTheme="majorHAnsi" w:hAnsiTheme="majorHAnsi" w:cstheme="majorHAnsi"/>
          <w:shd w:val="clear" w:color="auto" w:fill="FFFFFF"/>
        </w:rPr>
        <w:t xml:space="preserve">large drop off in the number of attacks, which aligned with our </w:t>
      </w:r>
      <w:r w:rsidR="00EA619F">
        <w:rPr>
          <w:rFonts w:asciiTheme="majorHAnsi" w:hAnsiTheme="majorHAnsi" w:cstheme="majorHAnsi"/>
          <w:shd w:val="clear" w:color="auto" w:fill="FFFFFF"/>
        </w:rPr>
        <w:t xml:space="preserve">expectations. </w:t>
      </w:r>
    </w:p>
    <w:p w14:paraId="3E47843C" w14:textId="7BBBC5AE" w:rsidR="007C2514" w:rsidRDefault="007C2514" w:rsidP="007C2514">
      <w:pPr>
        <w:rPr>
          <w:rFonts w:ascii="Segoe UI" w:hAnsi="Segoe UI" w:cs="Segoe UI"/>
          <w:sz w:val="21"/>
          <w:szCs w:val="21"/>
          <w:shd w:val="clear" w:color="auto" w:fill="FFFFFF"/>
        </w:rPr>
      </w:pPr>
    </w:p>
    <w:sdt>
      <w:sdtPr>
        <w:rPr>
          <w:rFonts w:asciiTheme="minorHAnsi" w:eastAsiaTheme="minorEastAsia" w:hAnsiTheme="minorHAnsi" w:cstheme="minorBidi"/>
        </w:rPr>
        <w:id w:val="62297111"/>
        <w:docPartObj>
          <w:docPartGallery w:val="Bibliographies"/>
          <w:docPartUnique/>
        </w:docPartObj>
      </w:sdtPr>
      <w:sdtContent>
        <w:p w14:paraId="367257B9" w14:textId="77777777" w:rsidR="00E81978" w:rsidRDefault="005D3A03">
          <w:pPr>
            <w:pStyle w:val="SectionTitle"/>
          </w:pPr>
          <w:r>
            <w:t>References</w:t>
          </w:r>
        </w:p>
        <w:p w14:paraId="5B9C2F9E" w14:textId="032CD8CA" w:rsidR="00C31D30" w:rsidRDefault="00C31D30" w:rsidP="00C31D30">
          <w:pPr>
            <w:pStyle w:val="Bibliography"/>
            <w:rPr>
              <w:noProof/>
            </w:rPr>
          </w:pPr>
          <w:r>
            <w:fldChar w:fldCharType="begin"/>
          </w:r>
          <w:r>
            <w:instrText xml:space="preserve"> BIBLIOGRAPHY </w:instrText>
          </w:r>
          <w:r>
            <w:fldChar w:fldCharType="separate"/>
          </w:r>
          <w:r>
            <w:rPr>
              <w:noProof/>
            </w:rPr>
            <w:t xml:space="preserve">Last Name, F. M. (Year). Article Title. </w:t>
          </w:r>
          <w:r>
            <w:rPr>
              <w:i/>
              <w:iCs/>
              <w:noProof/>
            </w:rPr>
            <w:t>Jounal Title</w:t>
          </w:r>
          <w:r>
            <w:rPr>
              <w:noProof/>
            </w:rPr>
            <w:t>, Pages From - To.</w:t>
          </w:r>
        </w:p>
        <w:p w14:paraId="11DBB152" w14:textId="77777777" w:rsidR="00E81978" w:rsidRDefault="00C31D30" w:rsidP="00C31D30">
          <w:pPr>
            <w:pStyle w:val="Bibliography"/>
            <w:rPr>
              <w:noProof/>
            </w:rPr>
          </w:pPr>
          <w:r>
            <w:rPr>
              <w:noProof/>
            </w:rPr>
            <w:t xml:space="preserve">Last Name, F. M. (Year). </w:t>
          </w:r>
          <w:r>
            <w:rPr>
              <w:i/>
              <w:iCs/>
              <w:noProof/>
            </w:rPr>
            <w:t>Book Title.</w:t>
          </w:r>
          <w:r>
            <w:rPr>
              <w:noProof/>
            </w:rPr>
            <w:t xml:space="preserve"> City Name: Publisher Name.</w:t>
          </w:r>
          <w:r>
            <w:rPr>
              <w:b/>
              <w:bCs/>
              <w:noProof/>
            </w:rPr>
            <w:fldChar w:fldCharType="end"/>
          </w:r>
        </w:p>
      </w:sdtContent>
    </w:sdt>
    <w:sdt>
      <w:sdtPr>
        <w:alias w:val="Footnotes title:"/>
        <w:tag w:val="Footnotes title:"/>
        <w:id w:val="-1680037918"/>
        <w:placeholder>
          <w:docPart w:val="ACC3F5D0869F417E8B6FBDF6310C1329"/>
        </w:placeholder>
        <w:temporary/>
        <w:showingPlcHdr/>
        <w15:appearance w15:val="hidden"/>
      </w:sdtPr>
      <w:sdtContent>
        <w:p w14:paraId="342E4000" w14:textId="77777777" w:rsidR="00E81978" w:rsidRDefault="005D3A03">
          <w:pPr>
            <w:pStyle w:val="SectionTitle"/>
          </w:pPr>
          <w:r>
            <w:t>Footnotes</w:t>
          </w:r>
        </w:p>
      </w:sdtContent>
    </w:sdt>
    <w:p w14:paraId="6D5A1617" w14:textId="77777777" w:rsidR="00E81978" w:rsidRDefault="005D3A03">
      <w:r>
        <w:rPr>
          <w:rStyle w:val="FootnoteReference"/>
        </w:rPr>
        <w:t>1</w:t>
      </w:r>
      <w:sdt>
        <w:sdtPr>
          <w:alias w:val="Footnotes text:"/>
          <w:tag w:val="Footnotes text:"/>
          <w:id w:val="1069077422"/>
          <w:placeholder>
            <w:docPart w:val="C5A3C8C16DB44602AE60D96E024E2A9E"/>
          </w:placeholder>
          <w:temporary/>
          <w:showingPlcHdr/>
          <w15:appearance w15:val="hidden"/>
          <w:text/>
        </w:sdtPr>
        <w:sdtEndPr>
          <w:rPr>
            <w:rStyle w:val="FootnoteReference"/>
            <w:vertAlign w:val="superscript"/>
          </w:rPr>
        </w:sdtEndPr>
        <w:sdtContent>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sdtContent>
      </w:sdt>
    </w:p>
    <w:p w14:paraId="340E653F" w14:textId="4B962C5B" w:rsidR="00E81978" w:rsidRDefault="0017167A">
      <w:pPr>
        <w:pStyle w:val="SectionTitle"/>
      </w:pPr>
      <w:r>
        <w:lastRenderedPageBreak/>
        <w:t>Figures</w:t>
      </w:r>
    </w:p>
    <w:p w14:paraId="55A84D50" w14:textId="77777777" w:rsidR="009C5C48" w:rsidRDefault="0017167A" w:rsidP="003952FB">
      <w:pPr>
        <w:pStyle w:val="NoSpacing"/>
      </w:pPr>
      <w:r>
        <w:t>Figure 1.1</w:t>
      </w:r>
    </w:p>
    <w:p w14:paraId="60D28AD0" w14:textId="5A95CD52" w:rsidR="003952FB" w:rsidRDefault="003952FB" w:rsidP="003952FB">
      <w:pPr>
        <w:pStyle w:val="NoSpacing"/>
        <w:rPr>
          <w:rFonts w:ascii="Times New Roman" w:hAnsi="Times New Roman" w:cs="Times New Roman"/>
          <w:noProof/>
        </w:rPr>
      </w:pPr>
      <w:r w:rsidRPr="00F53B2A">
        <w:rPr>
          <w:rFonts w:ascii="Times New Roman" w:hAnsi="Times New Roman" w:cs="Times New Roman"/>
          <w:noProof/>
        </w:rPr>
        <w:drawing>
          <wp:inline distT="0" distB="0" distL="0" distR="0" wp14:anchorId="15A3547A" wp14:editId="52174FFA">
            <wp:extent cx="4358721" cy="3441700"/>
            <wp:effectExtent l="76200" t="76200" r="137160" b="139700"/>
            <wp:docPr id="5" name="Content Placeholder 4" descr="Text&#10;&#10;Description automatically generated with low confidence">
              <a:extLst xmlns:a="http://schemas.openxmlformats.org/drawingml/2006/main">
                <a:ext uri="{FF2B5EF4-FFF2-40B4-BE49-F238E27FC236}">
                  <a16:creationId xmlns:a16="http://schemas.microsoft.com/office/drawing/2014/main" id="{00BCD47A-4377-6793-5364-10BEE6F75D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with low confidence">
                      <a:extLst>
                        <a:ext uri="{FF2B5EF4-FFF2-40B4-BE49-F238E27FC236}">
                          <a16:creationId xmlns:a16="http://schemas.microsoft.com/office/drawing/2014/main" id="{00BCD47A-4377-6793-5364-10BEE6F75D17}"/>
                        </a:ext>
                      </a:extLst>
                    </pic:cNvPr>
                    <pic:cNvPicPr>
                      <a:picLocks noGrp="1" noChangeAspect="1"/>
                    </pic:cNvPicPr>
                  </pic:nvPicPr>
                  <pic:blipFill rotWithShape="1">
                    <a:blip r:embed="rId9"/>
                    <a:srcRect l="1771" r="25618"/>
                    <a:stretch/>
                  </pic:blipFill>
                  <pic:spPr>
                    <a:xfrm>
                      <a:off x="0" y="0"/>
                      <a:ext cx="4360304" cy="34429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3FF2B43B" w14:textId="12210544" w:rsidR="00CC47DF" w:rsidRDefault="00CC47DF" w:rsidP="003952FB">
      <w:pPr>
        <w:pStyle w:val="NoSpacing"/>
        <w:rPr>
          <w:rFonts w:ascii="Times New Roman" w:hAnsi="Times New Roman" w:cs="Times New Roman"/>
          <w:noProof/>
        </w:rPr>
      </w:pPr>
      <w:r>
        <w:rPr>
          <w:rFonts w:ascii="Times New Roman" w:hAnsi="Times New Roman" w:cs="Times New Roman"/>
          <w:noProof/>
        </w:rPr>
        <w:t>Figure 1.2</w:t>
      </w:r>
    </w:p>
    <w:p w14:paraId="17D3CFC8" w14:textId="33D6E979" w:rsidR="00CC47DF" w:rsidRDefault="00CC47DF" w:rsidP="003952FB">
      <w:pPr>
        <w:pStyle w:val="NoSpacing"/>
        <w:rPr>
          <w:rFonts w:ascii="Times New Roman" w:hAnsi="Times New Roman" w:cs="Times New Roman"/>
          <w:noProof/>
        </w:rPr>
      </w:pPr>
      <w:r w:rsidRPr="00F53B2A">
        <w:rPr>
          <w:rFonts w:ascii="Times New Roman" w:hAnsi="Times New Roman" w:cs="Times New Roman"/>
          <w:noProof/>
        </w:rPr>
        <w:drawing>
          <wp:inline distT="0" distB="0" distL="0" distR="0" wp14:anchorId="56C79B2D" wp14:editId="694AE687">
            <wp:extent cx="3507672" cy="3257550"/>
            <wp:effectExtent l="76200" t="76200" r="131445" b="133350"/>
            <wp:docPr id="11" name="Content Placeholder 10" descr="Table&#10;&#10;Description automatically generated">
              <a:extLst xmlns:a="http://schemas.openxmlformats.org/drawingml/2006/main">
                <a:ext uri="{FF2B5EF4-FFF2-40B4-BE49-F238E27FC236}">
                  <a16:creationId xmlns:a16="http://schemas.microsoft.com/office/drawing/2014/main" id="{92EADF51-C88E-8E0B-C0FA-D9B5DBECB3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Table&#10;&#10;Description automatically generated">
                      <a:extLst>
                        <a:ext uri="{FF2B5EF4-FFF2-40B4-BE49-F238E27FC236}">
                          <a16:creationId xmlns:a16="http://schemas.microsoft.com/office/drawing/2014/main" id="{92EADF51-C88E-8E0B-C0FA-D9B5DBECB375}"/>
                        </a:ext>
                      </a:extLst>
                    </pic:cNvPr>
                    <pic:cNvPicPr>
                      <a:picLocks noGrp="1" noChangeAspect="1"/>
                    </pic:cNvPicPr>
                  </pic:nvPicPr>
                  <pic:blipFill rotWithShape="1">
                    <a:blip r:embed="rId10"/>
                    <a:srcRect r="38662"/>
                    <a:stretch/>
                  </pic:blipFill>
                  <pic:spPr>
                    <a:xfrm>
                      <a:off x="0" y="0"/>
                      <a:ext cx="3516231" cy="326549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1E4BF415" w14:textId="7BB7E9B3" w:rsidR="009C5C48" w:rsidRPr="003952FB" w:rsidRDefault="00CC47DF" w:rsidP="003952FB">
      <w:pPr>
        <w:pStyle w:val="NoSpacing"/>
      </w:pPr>
      <w:r>
        <w:lastRenderedPageBreak/>
        <w:t>Figure 1.3</w:t>
      </w:r>
    </w:p>
    <w:p w14:paraId="08242EAD" w14:textId="77777777" w:rsidR="003952FB" w:rsidRDefault="003952FB" w:rsidP="00CE276B">
      <w:pPr>
        <w:ind w:firstLine="0"/>
        <w:rPr>
          <w:rFonts w:ascii="Times New Roman" w:hAnsi="Times New Roman" w:cs="Times New Roman"/>
        </w:rPr>
      </w:pPr>
      <w:r w:rsidRPr="00F53B2A">
        <w:rPr>
          <w:rFonts w:ascii="Times New Roman" w:hAnsi="Times New Roman" w:cs="Times New Roman"/>
          <w:noProof/>
        </w:rPr>
        <w:drawing>
          <wp:inline distT="0" distB="0" distL="0" distR="0" wp14:anchorId="19CD22BC" wp14:editId="6DBA4B4E">
            <wp:extent cx="4541845" cy="901609"/>
            <wp:effectExtent l="63500" t="63500" r="119380" b="127635"/>
            <wp:docPr id="17" name="Content Placeholder 16" descr="Graphical user interface, text, application, email&#10;&#10;Description automatically generated">
              <a:extLst xmlns:a="http://schemas.openxmlformats.org/drawingml/2006/main">
                <a:ext uri="{FF2B5EF4-FFF2-40B4-BE49-F238E27FC236}">
                  <a16:creationId xmlns:a16="http://schemas.microsoft.com/office/drawing/2014/main" id="{29D00614-5BE1-8AB6-5E31-40C1D87DDE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descr="Graphical user interface, text, application, email&#10;&#10;Description automatically generated">
                      <a:extLst>
                        <a:ext uri="{FF2B5EF4-FFF2-40B4-BE49-F238E27FC236}">
                          <a16:creationId xmlns:a16="http://schemas.microsoft.com/office/drawing/2014/main" id="{29D00614-5BE1-8AB6-5E31-40C1D87DDEE3}"/>
                        </a:ext>
                      </a:extLst>
                    </pic:cNvPr>
                    <pic:cNvPicPr>
                      <a:picLocks noGrp="1" noChangeAspect="1"/>
                    </pic:cNvPicPr>
                  </pic:nvPicPr>
                  <pic:blipFill rotWithShape="1">
                    <a:blip r:embed="rId11"/>
                    <a:srcRect r="8007"/>
                    <a:stretch/>
                  </pic:blipFill>
                  <pic:spPr>
                    <a:xfrm>
                      <a:off x="0" y="0"/>
                      <a:ext cx="4541845" cy="90160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6F1F4B02" w14:textId="5976F3C2" w:rsidR="003952FB" w:rsidRDefault="00CC47DF" w:rsidP="00CC47DF">
      <w:pPr>
        <w:ind w:firstLine="0"/>
        <w:rPr>
          <w:rFonts w:ascii="Times New Roman" w:hAnsi="Times New Roman" w:cs="Times New Roman"/>
        </w:rPr>
      </w:pPr>
      <w:r>
        <w:rPr>
          <w:rFonts w:ascii="Times New Roman" w:hAnsi="Times New Roman" w:cs="Times New Roman"/>
        </w:rPr>
        <w:t>Figure 1.4</w:t>
      </w:r>
    </w:p>
    <w:p w14:paraId="338F25A1" w14:textId="4169B00E" w:rsidR="003952FB" w:rsidRDefault="003952FB" w:rsidP="00CE276B">
      <w:pPr>
        <w:ind w:firstLine="0"/>
        <w:rPr>
          <w:rFonts w:ascii="Times New Roman" w:hAnsi="Times New Roman" w:cs="Times New Roman"/>
        </w:rPr>
      </w:pPr>
      <w:r w:rsidRPr="00F53B2A">
        <w:rPr>
          <w:rFonts w:ascii="Times New Roman" w:hAnsi="Times New Roman" w:cs="Times New Roman"/>
          <w:noProof/>
        </w:rPr>
        <w:drawing>
          <wp:inline distT="0" distB="0" distL="0" distR="0" wp14:anchorId="1EE7D457" wp14:editId="3EC9E1C0">
            <wp:extent cx="4541845" cy="2332602"/>
            <wp:effectExtent l="63500" t="63500" r="132080" b="131445"/>
            <wp:docPr id="18" name="Picture 17" descr="Graphical user interface, text, application, email&#10;&#10;Description automatically generated">
              <a:extLst xmlns:a="http://schemas.openxmlformats.org/drawingml/2006/main">
                <a:ext uri="{FF2B5EF4-FFF2-40B4-BE49-F238E27FC236}">
                  <a16:creationId xmlns:a16="http://schemas.microsoft.com/office/drawing/2014/main" id="{FA2F346C-C897-577E-7358-62316DBA5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Graphical user interface, text, application, email&#10;&#10;Description automatically generated">
                      <a:extLst>
                        <a:ext uri="{FF2B5EF4-FFF2-40B4-BE49-F238E27FC236}">
                          <a16:creationId xmlns:a16="http://schemas.microsoft.com/office/drawing/2014/main" id="{FA2F346C-C897-577E-7358-62316DBA5F51}"/>
                        </a:ext>
                      </a:extLst>
                    </pic:cNvPr>
                    <pic:cNvPicPr>
                      <a:picLocks noChangeAspect="1"/>
                    </pic:cNvPicPr>
                  </pic:nvPicPr>
                  <pic:blipFill>
                    <a:blip r:embed="rId12"/>
                    <a:stretch>
                      <a:fillRect/>
                    </a:stretch>
                  </pic:blipFill>
                  <pic:spPr>
                    <a:xfrm>
                      <a:off x="0" y="0"/>
                      <a:ext cx="4541845" cy="233260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0E93D4EB" w14:textId="44B5EF03" w:rsidR="00E032E2" w:rsidRDefault="00E032E2" w:rsidP="00E032E2">
      <w:pPr>
        <w:ind w:firstLine="0"/>
        <w:rPr>
          <w:rFonts w:ascii="Times New Roman" w:hAnsi="Times New Roman" w:cs="Times New Roman"/>
        </w:rPr>
      </w:pPr>
      <w:r>
        <w:rPr>
          <w:rFonts w:ascii="Times New Roman" w:hAnsi="Times New Roman" w:cs="Times New Roman"/>
        </w:rPr>
        <w:t>Figure 1.5</w:t>
      </w:r>
    </w:p>
    <w:p w14:paraId="129F3057" w14:textId="0F293085" w:rsidR="00E032E2" w:rsidRDefault="00E032E2" w:rsidP="00E032E2">
      <w:pPr>
        <w:ind w:firstLine="0"/>
        <w:rPr>
          <w:rFonts w:ascii="Times New Roman" w:hAnsi="Times New Roman" w:cs="Times New Roman"/>
        </w:rPr>
      </w:pPr>
      <w:r w:rsidRPr="003135A6">
        <w:rPr>
          <w:rFonts w:ascii="Times New Roman" w:hAnsi="Times New Roman" w:cs="Times New Roman"/>
          <w:noProof/>
        </w:rPr>
        <w:drawing>
          <wp:inline distT="0" distB="0" distL="0" distR="0" wp14:anchorId="3E25EACC" wp14:editId="4FAD67A8">
            <wp:extent cx="3490259" cy="3063875"/>
            <wp:effectExtent l="63500" t="63500" r="129540" b="123825"/>
            <wp:docPr id="13" name="Content Placeholder 12" descr="Table&#10;&#10;Description automatically generated with medium confidence">
              <a:extLst xmlns:a="http://schemas.openxmlformats.org/drawingml/2006/main">
                <a:ext uri="{FF2B5EF4-FFF2-40B4-BE49-F238E27FC236}">
                  <a16:creationId xmlns:a16="http://schemas.microsoft.com/office/drawing/2014/main" id="{FE30C742-CB6A-3A72-9DE6-61C7228246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Table&#10;&#10;Description automatically generated with medium confidence">
                      <a:extLst>
                        <a:ext uri="{FF2B5EF4-FFF2-40B4-BE49-F238E27FC236}">
                          <a16:creationId xmlns:a16="http://schemas.microsoft.com/office/drawing/2014/main" id="{FE30C742-CB6A-3A72-9DE6-61C7228246DF}"/>
                        </a:ext>
                      </a:extLst>
                    </pic:cNvPr>
                    <pic:cNvPicPr>
                      <a:picLocks noGrp="1" noChangeAspect="1"/>
                    </pic:cNvPicPr>
                  </pic:nvPicPr>
                  <pic:blipFill>
                    <a:blip r:embed="rId13"/>
                    <a:stretch>
                      <a:fillRect/>
                    </a:stretch>
                  </pic:blipFill>
                  <pic:spPr>
                    <a:xfrm>
                      <a:off x="0" y="0"/>
                      <a:ext cx="3490259" cy="30638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3A37238D" w14:textId="79A51A7A" w:rsidR="001B3075" w:rsidRDefault="001B3075" w:rsidP="00E032E2">
      <w:pPr>
        <w:ind w:firstLine="0"/>
        <w:rPr>
          <w:rFonts w:ascii="Times New Roman" w:hAnsi="Times New Roman" w:cs="Times New Roman"/>
        </w:rPr>
      </w:pPr>
      <w:r>
        <w:rPr>
          <w:rFonts w:ascii="Times New Roman" w:hAnsi="Times New Roman" w:cs="Times New Roman"/>
        </w:rPr>
        <w:lastRenderedPageBreak/>
        <w:t>Figure 1.6</w:t>
      </w:r>
    </w:p>
    <w:p w14:paraId="4DF5A9F7" w14:textId="262FDF6C" w:rsidR="001B3075" w:rsidRDefault="001B3075" w:rsidP="00E032E2">
      <w:pPr>
        <w:ind w:firstLine="0"/>
        <w:rPr>
          <w:rFonts w:ascii="Times New Roman" w:hAnsi="Times New Roman" w:cs="Times New Roman"/>
        </w:rPr>
      </w:pPr>
      <w:r w:rsidRPr="00342567">
        <w:rPr>
          <w:rFonts w:ascii="Times New Roman" w:hAnsi="Times New Roman" w:cs="Times New Roman"/>
          <w:noProof/>
        </w:rPr>
        <w:drawing>
          <wp:inline distT="0" distB="0" distL="0" distR="0" wp14:anchorId="0BAF43FE" wp14:editId="5DD02730">
            <wp:extent cx="5640881" cy="2572878"/>
            <wp:effectExtent l="63500" t="63500" r="125095" b="132715"/>
            <wp:docPr id="10" name="Content Placeholder 9" descr="Graphical user interface, text, application&#10;&#10;Description automatically generated">
              <a:extLst xmlns:a="http://schemas.openxmlformats.org/drawingml/2006/main">
                <a:ext uri="{FF2B5EF4-FFF2-40B4-BE49-F238E27FC236}">
                  <a16:creationId xmlns:a16="http://schemas.microsoft.com/office/drawing/2014/main" id="{DD5B54D8-92AF-44C0-E2CB-582682D7F0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Graphical user interface, text, application&#10;&#10;Description automatically generated">
                      <a:extLst>
                        <a:ext uri="{FF2B5EF4-FFF2-40B4-BE49-F238E27FC236}">
                          <a16:creationId xmlns:a16="http://schemas.microsoft.com/office/drawing/2014/main" id="{DD5B54D8-92AF-44C0-E2CB-582682D7F0C7}"/>
                        </a:ext>
                      </a:extLst>
                    </pic:cNvPr>
                    <pic:cNvPicPr>
                      <a:picLocks noGrp="1" noChangeAspect="1"/>
                    </pic:cNvPicPr>
                  </pic:nvPicPr>
                  <pic:blipFill>
                    <a:blip r:embed="rId14"/>
                    <a:stretch>
                      <a:fillRect/>
                    </a:stretch>
                  </pic:blipFill>
                  <pic:spPr>
                    <a:xfrm>
                      <a:off x="0" y="0"/>
                      <a:ext cx="5640881" cy="2572878"/>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159AE6B0" w14:textId="14155561" w:rsidR="008A0965" w:rsidRDefault="008A0965" w:rsidP="00E032E2">
      <w:pPr>
        <w:ind w:firstLine="0"/>
        <w:rPr>
          <w:rFonts w:ascii="Times New Roman" w:hAnsi="Times New Roman" w:cs="Times New Roman"/>
        </w:rPr>
      </w:pPr>
      <w:r>
        <w:rPr>
          <w:rFonts w:ascii="Times New Roman" w:hAnsi="Times New Roman" w:cs="Times New Roman"/>
        </w:rPr>
        <w:t>Figure 1.7</w:t>
      </w:r>
    </w:p>
    <w:p w14:paraId="117922BD" w14:textId="6686C08A" w:rsidR="008A0965" w:rsidRDefault="008A0965" w:rsidP="00E032E2">
      <w:pPr>
        <w:ind w:firstLine="0"/>
        <w:rPr>
          <w:rFonts w:ascii="Times New Roman" w:hAnsi="Times New Roman" w:cs="Times New Roman"/>
        </w:rPr>
      </w:pPr>
      <w:r w:rsidRPr="00342567">
        <w:rPr>
          <w:rFonts w:ascii="Times New Roman" w:hAnsi="Times New Roman" w:cs="Times New Roman"/>
          <w:noProof/>
        </w:rPr>
        <w:drawing>
          <wp:inline distT="0" distB="0" distL="0" distR="0" wp14:anchorId="13D3B33C" wp14:editId="4EDACFF6">
            <wp:extent cx="3105150" cy="4549231"/>
            <wp:effectExtent l="76200" t="76200" r="133350" b="137160"/>
            <wp:docPr id="4" name="Content Placeholder 10" descr="Text&#10;&#10;Description automatically generated">
              <a:extLst xmlns:a="http://schemas.openxmlformats.org/drawingml/2006/main">
                <a:ext uri="{FF2B5EF4-FFF2-40B4-BE49-F238E27FC236}">
                  <a16:creationId xmlns:a16="http://schemas.microsoft.com/office/drawing/2014/main" id="{7DC64828-437D-3A0B-C967-AEFDE947FE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10" descr="Text&#10;&#10;Description automatically generated">
                      <a:extLst>
                        <a:ext uri="{FF2B5EF4-FFF2-40B4-BE49-F238E27FC236}">
                          <a16:creationId xmlns:a16="http://schemas.microsoft.com/office/drawing/2014/main" id="{7DC64828-437D-3A0B-C967-AEFDE947FE57}"/>
                        </a:ext>
                      </a:extLst>
                    </pic:cNvPr>
                    <pic:cNvPicPr>
                      <a:picLocks noGrp="1" noChangeAspect="1"/>
                    </pic:cNvPicPr>
                  </pic:nvPicPr>
                  <pic:blipFill>
                    <a:blip r:embed="rId15">
                      <a:duotone>
                        <a:srgbClr val="DDDDDD">
                          <a:shade val="45000"/>
                          <a:satMod val="135000"/>
                        </a:srgbClr>
                        <a:prstClr val="white"/>
                      </a:duotone>
                    </a:blip>
                    <a:stretch>
                      <a:fillRect/>
                    </a:stretch>
                  </pic:blipFill>
                  <pic:spPr>
                    <a:xfrm>
                      <a:off x="0" y="0"/>
                      <a:ext cx="3109886" cy="4556169"/>
                    </a:xfrm>
                    <a:prstGeom prst="rect">
                      <a:avLst/>
                    </a:prstGeom>
                    <a:ln w="38100" cap="sq">
                      <a:solidFill>
                        <a:schemeClr val="bg2"/>
                      </a:solidFill>
                      <a:prstDash val="solid"/>
                      <a:miter lim="800000"/>
                    </a:ln>
                    <a:effectLst>
                      <a:outerShdw blurRad="50800" dist="38100" dir="2700000" algn="tl" rotWithShape="0">
                        <a:srgbClr val="000000">
                          <a:alpha val="43000"/>
                        </a:srgbClr>
                      </a:outerShdw>
                    </a:effectLst>
                  </pic:spPr>
                </pic:pic>
              </a:graphicData>
            </a:graphic>
          </wp:inline>
        </w:drawing>
      </w:r>
    </w:p>
    <w:p w14:paraId="0B66DBDA" w14:textId="352CDFC8" w:rsidR="00862E85" w:rsidRDefault="00862E85" w:rsidP="00E032E2">
      <w:pPr>
        <w:ind w:firstLine="0"/>
        <w:rPr>
          <w:rFonts w:ascii="Times New Roman" w:hAnsi="Times New Roman" w:cs="Times New Roman"/>
        </w:rPr>
      </w:pPr>
      <w:r>
        <w:rPr>
          <w:rFonts w:ascii="Times New Roman" w:hAnsi="Times New Roman" w:cs="Times New Roman"/>
        </w:rPr>
        <w:lastRenderedPageBreak/>
        <w:t>Figure 2.1</w:t>
      </w:r>
    </w:p>
    <w:p w14:paraId="1591DABE" w14:textId="3C922A71" w:rsidR="00862E85" w:rsidRDefault="00862E85" w:rsidP="00E032E2">
      <w:pPr>
        <w:ind w:firstLine="0"/>
        <w:rPr>
          <w:rFonts w:ascii="Times New Roman" w:hAnsi="Times New Roman" w:cs="Times New Roman"/>
        </w:rPr>
      </w:pPr>
      <w:r w:rsidRPr="00862E85">
        <w:rPr>
          <w:rFonts w:ascii="Times New Roman" w:hAnsi="Times New Roman" w:cs="Times New Roman"/>
        </w:rPr>
        <w:drawing>
          <wp:inline distT="0" distB="0" distL="0" distR="0" wp14:anchorId="4E730725" wp14:editId="2DE5E4F8">
            <wp:extent cx="5441796" cy="3657600"/>
            <wp:effectExtent l="0" t="0" r="6985" b="0"/>
            <wp:docPr id="1030" name="Picture 6" descr="Chart, bar chart&#10;&#10;Description automatically generated">
              <a:extLst xmlns:a="http://schemas.openxmlformats.org/drawingml/2006/main">
                <a:ext uri="{FF2B5EF4-FFF2-40B4-BE49-F238E27FC236}">
                  <a16:creationId xmlns:a16="http://schemas.microsoft.com/office/drawing/2014/main" id="{FC7C1A6D-B41C-430E-6E21-5CC074FAB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hart, bar chart&#10;&#10;Description automatically generated">
                      <a:extLst>
                        <a:ext uri="{FF2B5EF4-FFF2-40B4-BE49-F238E27FC236}">
                          <a16:creationId xmlns:a16="http://schemas.microsoft.com/office/drawing/2014/main" id="{FC7C1A6D-B41C-430E-6E21-5CC074FAB117}"/>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1796" cy="36576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0DD1F45" w14:textId="53D4EF30" w:rsidR="00862E85" w:rsidRDefault="00862E85" w:rsidP="00E032E2">
      <w:pPr>
        <w:ind w:firstLine="0"/>
        <w:rPr>
          <w:rFonts w:ascii="Times New Roman" w:hAnsi="Times New Roman" w:cs="Times New Roman"/>
        </w:rPr>
      </w:pPr>
      <w:r>
        <w:rPr>
          <w:rFonts w:ascii="Times New Roman" w:hAnsi="Times New Roman" w:cs="Times New Roman"/>
        </w:rPr>
        <w:t>Figure 2.2</w:t>
      </w:r>
    </w:p>
    <w:p w14:paraId="2AE8F4AF" w14:textId="27D8F1C5" w:rsidR="007C3AFA" w:rsidRDefault="007C3AFA" w:rsidP="00E032E2">
      <w:pPr>
        <w:ind w:firstLine="0"/>
        <w:rPr>
          <w:rFonts w:ascii="Times New Roman" w:hAnsi="Times New Roman" w:cs="Times New Roman"/>
        </w:rPr>
      </w:pPr>
      <w:r w:rsidRPr="007C3AFA">
        <w:rPr>
          <w:rFonts w:ascii="Times New Roman" w:hAnsi="Times New Roman" w:cs="Times New Roman"/>
        </w:rPr>
        <w:drawing>
          <wp:inline distT="0" distB="0" distL="0" distR="0" wp14:anchorId="48BFD2DB" wp14:editId="33262E3B">
            <wp:extent cx="5943600" cy="2762250"/>
            <wp:effectExtent l="0" t="0" r="0" b="0"/>
            <wp:docPr id="19" name="Picture 18" descr="Map&#10;&#10;Description automatically generated">
              <a:extLst xmlns:a="http://schemas.openxmlformats.org/drawingml/2006/main">
                <a:ext uri="{FF2B5EF4-FFF2-40B4-BE49-F238E27FC236}">
                  <a16:creationId xmlns:a16="http://schemas.microsoft.com/office/drawing/2014/main" id="{DFDB2EFD-83A9-4D3B-2438-0B25595BC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Map&#10;&#10;Description automatically generated">
                      <a:extLst>
                        <a:ext uri="{FF2B5EF4-FFF2-40B4-BE49-F238E27FC236}">
                          <a16:creationId xmlns:a16="http://schemas.microsoft.com/office/drawing/2014/main" id="{DFDB2EFD-83A9-4D3B-2438-0B25595BC1E3}"/>
                        </a:ext>
                      </a:extLst>
                    </pic:cNvPr>
                    <pic:cNvPicPr>
                      <a:picLocks noChangeAspect="1"/>
                    </pic:cNvPicPr>
                  </pic:nvPicPr>
                  <pic:blipFill>
                    <a:blip r:embed="rId17"/>
                    <a:stretch>
                      <a:fillRect/>
                    </a:stretch>
                  </pic:blipFill>
                  <pic:spPr>
                    <a:xfrm>
                      <a:off x="0" y="0"/>
                      <a:ext cx="5943600" cy="2762250"/>
                    </a:xfrm>
                    <a:prstGeom prst="rect">
                      <a:avLst/>
                    </a:prstGeom>
                  </pic:spPr>
                </pic:pic>
              </a:graphicData>
            </a:graphic>
          </wp:inline>
        </w:drawing>
      </w:r>
    </w:p>
    <w:p w14:paraId="6401C36D" w14:textId="77777777" w:rsidR="009F6643" w:rsidRDefault="009F6643" w:rsidP="00E032E2">
      <w:pPr>
        <w:ind w:firstLine="0"/>
        <w:rPr>
          <w:rFonts w:ascii="Times New Roman" w:hAnsi="Times New Roman" w:cs="Times New Roman"/>
        </w:rPr>
      </w:pPr>
    </w:p>
    <w:p w14:paraId="1CC51D6D" w14:textId="77777777" w:rsidR="009F6643" w:rsidRDefault="009F6643" w:rsidP="00E032E2">
      <w:pPr>
        <w:ind w:firstLine="0"/>
        <w:rPr>
          <w:rFonts w:ascii="Times New Roman" w:hAnsi="Times New Roman" w:cs="Times New Roman"/>
        </w:rPr>
      </w:pPr>
    </w:p>
    <w:p w14:paraId="05FBDF1C" w14:textId="77777777" w:rsidR="009F6643" w:rsidRDefault="009F6643" w:rsidP="00E032E2">
      <w:pPr>
        <w:ind w:firstLine="0"/>
        <w:rPr>
          <w:rFonts w:ascii="Times New Roman" w:hAnsi="Times New Roman" w:cs="Times New Roman"/>
        </w:rPr>
      </w:pPr>
    </w:p>
    <w:p w14:paraId="30CB2BF2" w14:textId="51069E83" w:rsidR="00862E85" w:rsidRDefault="00862E85" w:rsidP="00E032E2">
      <w:pPr>
        <w:ind w:firstLine="0"/>
        <w:rPr>
          <w:rFonts w:ascii="Times New Roman" w:hAnsi="Times New Roman" w:cs="Times New Roman"/>
        </w:rPr>
      </w:pPr>
      <w:r>
        <w:rPr>
          <w:rFonts w:ascii="Times New Roman" w:hAnsi="Times New Roman" w:cs="Times New Roman"/>
        </w:rPr>
        <w:lastRenderedPageBreak/>
        <w:t>Figure 2.3</w:t>
      </w:r>
    </w:p>
    <w:p w14:paraId="30903BB3" w14:textId="7AA0E9FD" w:rsidR="007C3AFA" w:rsidRDefault="007C3AFA" w:rsidP="00E032E2">
      <w:pPr>
        <w:ind w:firstLine="0"/>
        <w:rPr>
          <w:rFonts w:ascii="Times New Roman" w:hAnsi="Times New Roman" w:cs="Times New Roman"/>
        </w:rPr>
      </w:pPr>
      <w:r w:rsidRPr="007C3AFA">
        <w:rPr>
          <w:rFonts w:ascii="Times New Roman" w:hAnsi="Times New Roman" w:cs="Times New Roman"/>
        </w:rPr>
        <w:drawing>
          <wp:inline distT="0" distB="0" distL="0" distR="0" wp14:anchorId="0A3D86B9" wp14:editId="75662BC3">
            <wp:extent cx="5433685" cy="3657600"/>
            <wp:effectExtent l="0" t="0" r="0" b="0"/>
            <wp:docPr id="1026" name="Picture 2" descr="Chart&#10;&#10;Description automatically generated">
              <a:extLst xmlns:a="http://schemas.openxmlformats.org/drawingml/2006/main">
                <a:ext uri="{FF2B5EF4-FFF2-40B4-BE49-F238E27FC236}">
                  <a16:creationId xmlns:a16="http://schemas.microsoft.com/office/drawing/2014/main" id="{C58C26DF-A0A6-0FA4-73AE-FA12BDB69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10;&#10;Description automatically generated">
                      <a:extLst>
                        <a:ext uri="{FF2B5EF4-FFF2-40B4-BE49-F238E27FC236}">
                          <a16:creationId xmlns:a16="http://schemas.microsoft.com/office/drawing/2014/main" id="{C58C26DF-A0A6-0FA4-73AE-FA12BDB6908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685" cy="36576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45D35A6" w14:textId="173073CD" w:rsidR="00862E85" w:rsidRDefault="00862E85" w:rsidP="00E032E2">
      <w:pPr>
        <w:ind w:firstLine="0"/>
        <w:rPr>
          <w:rFonts w:ascii="Times New Roman" w:hAnsi="Times New Roman" w:cs="Times New Roman"/>
        </w:rPr>
      </w:pPr>
      <w:r>
        <w:rPr>
          <w:rFonts w:ascii="Times New Roman" w:hAnsi="Times New Roman" w:cs="Times New Roman"/>
        </w:rPr>
        <w:t>Figure 2.4</w:t>
      </w:r>
    </w:p>
    <w:p w14:paraId="17EB33BF" w14:textId="71C87B02" w:rsidR="00862E85" w:rsidRDefault="007C3AFA" w:rsidP="00E032E2">
      <w:pPr>
        <w:ind w:firstLine="0"/>
        <w:rPr>
          <w:rFonts w:ascii="Times New Roman" w:hAnsi="Times New Roman" w:cs="Times New Roman"/>
        </w:rPr>
      </w:pPr>
      <w:r w:rsidRPr="007C3AFA">
        <w:rPr>
          <w:rFonts w:ascii="Times New Roman" w:hAnsi="Times New Roman" w:cs="Times New Roman"/>
        </w:rPr>
        <w:drawing>
          <wp:inline distT="0" distB="0" distL="0" distR="0" wp14:anchorId="1A024265" wp14:editId="63B9D5C9">
            <wp:extent cx="5111692" cy="3015158"/>
            <wp:effectExtent l="0" t="0" r="0" b="0"/>
            <wp:docPr id="12" name="Picture 11" descr="Map&#10;&#10;Description automatically generated">
              <a:extLst xmlns:a="http://schemas.openxmlformats.org/drawingml/2006/main">
                <a:ext uri="{FF2B5EF4-FFF2-40B4-BE49-F238E27FC236}">
                  <a16:creationId xmlns:a16="http://schemas.microsoft.com/office/drawing/2014/main" id="{F12A3186-1BF3-6B10-53FD-02F504347F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Map&#10;&#10;Description automatically generated">
                      <a:extLst>
                        <a:ext uri="{FF2B5EF4-FFF2-40B4-BE49-F238E27FC236}">
                          <a16:creationId xmlns:a16="http://schemas.microsoft.com/office/drawing/2014/main" id="{F12A3186-1BF3-6B10-53FD-02F504347F23}"/>
                        </a:ext>
                      </a:extLst>
                    </pic:cNvPr>
                    <pic:cNvPicPr>
                      <a:picLocks noChangeAspect="1"/>
                    </pic:cNvPicPr>
                  </pic:nvPicPr>
                  <pic:blipFill>
                    <a:blip r:embed="rId19"/>
                    <a:stretch>
                      <a:fillRect/>
                    </a:stretch>
                  </pic:blipFill>
                  <pic:spPr>
                    <a:xfrm>
                      <a:off x="0" y="0"/>
                      <a:ext cx="5111692" cy="3015158"/>
                    </a:xfrm>
                    <a:prstGeom prst="rect">
                      <a:avLst/>
                    </a:prstGeom>
                  </pic:spPr>
                </pic:pic>
              </a:graphicData>
            </a:graphic>
          </wp:inline>
        </w:drawing>
      </w:r>
    </w:p>
    <w:p w14:paraId="02FB33E0" w14:textId="77777777" w:rsidR="007C3AFA" w:rsidRDefault="007C3AFA">
      <w:pPr>
        <w:rPr>
          <w:rFonts w:ascii="Times New Roman" w:hAnsi="Times New Roman" w:cs="Times New Roman"/>
        </w:rPr>
      </w:pPr>
      <w:r>
        <w:rPr>
          <w:rFonts w:ascii="Times New Roman" w:hAnsi="Times New Roman" w:cs="Times New Roman"/>
        </w:rPr>
        <w:br w:type="page"/>
      </w:r>
    </w:p>
    <w:p w14:paraId="7F6EC454" w14:textId="3323E454" w:rsidR="00106971" w:rsidRDefault="00106971" w:rsidP="00E032E2">
      <w:pPr>
        <w:ind w:firstLine="0"/>
        <w:rPr>
          <w:rFonts w:ascii="Times New Roman" w:hAnsi="Times New Roman" w:cs="Times New Roman"/>
        </w:rPr>
      </w:pPr>
      <w:r>
        <w:rPr>
          <w:rFonts w:ascii="Times New Roman" w:hAnsi="Times New Roman" w:cs="Times New Roman"/>
        </w:rPr>
        <w:lastRenderedPageBreak/>
        <w:t>Figure 3.1</w:t>
      </w:r>
    </w:p>
    <w:p w14:paraId="5A955CF3" w14:textId="3C78159B" w:rsidR="00806C8B" w:rsidRDefault="00106971" w:rsidP="00E032E2">
      <w:pPr>
        <w:ind w:firstLine="0"/>
        <w:rPr>
          <w:rFonts w:ascii="Times New Roman" w:hAnsi="Times New Roman" w:cs="Times New Roman"/>
        </w:rPr>
      </w:pPr>
      <w:r>
        <w:rPr>
          <w:noProof/>
        </w:rPr>
        <w:drawing>
          <wp:inline distT="0" distB="0" distL="0" distR="0" wp14:anchorId="0644F569" wp14:editId="299DEC7E">
            <wp:extent cx="3946136" cy="4029075"/>
            <wp:effectExtent l="0" t="0" r="0" b="0"/>
            <wp:docPr id="2" name="Picture 1" descr="Chart, sunburst chart&#10;&#10;Description automatically generated">
              <a:extLst xmlns:a="http://schemas.openxmlformats.org/drawingml/2006/main">
                <a:ext uri="{FF2B5EF4-FFF2-40B4-BE49-F238E27FC236}">
                  <a16:creationId xmlns:a16="http://schemas.microsoft.com/office/drawing/2014/main" id="{17D3D427-D6AB-3D20-3DD5-E74E1CD77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sunburst chart&#10;&#10;Description automatically generated">
                      <a:extLst>
                        <a:ext uri="{FF2B5EF4-FFF2-40B4-BE49-F238E27FC236}">
                          <a16:creationId xmlns:a16="http://schemas.microsoft.com/office/drawing/2014/main" id="{17D3D427-D6AB-3D20-3DD5-E74E1CD7764F}"/>
                        </a:ext>
                      </a:extLst>
                    </pic:cNvPr>
                    <pic:cNvPicPr>
                      <a:picLocks noChangeAspect="1"/>
                    </pic:cNvPicPr>
                  </pic:nvPicPr>
                  <pic:blipFill>
                    <a:blip r:embed="rId20"/>
                    <a:stretch>
                      <a:fillRect/>
                    </a:stretch>
                  </pic:blipFill>
                  <pic:spPr>
                    <a:xfrm>
                      <a:off x="0" y="0"/>
                      <a:ext cx="3949260" cy="4032265"/>
                    </a:xfrm>
                    <a:prstGeom prst="rect">
                      <a:avLst/>
                    </a:prstGeom>
                  </pic:spPr>
                </pic:pic>
              </a:graphicData>
            </a:graphic>
          </wp:inline>
        </w:drawing>
      </w:r>
    </w:p>
    <w:p w14:paraId="65E1A868" w14:textId="4B82F3E8" w:rsidR="000B08EA" w:rsidRDefault="000B08EA" w:rsidP="00E032E2">
      <w:pPr>
        <w:ind w:firstLine="0"/>
        <w:rPr>
          <w:rFonts w:ascii="Times New Roman" w:hAnsi="Times New Roman" w:cs="Times New Roman"/>
        </w:rPr>
      </w:pPr>
      <w:r>
        <w:rPr>
          <w:rFonts w:ascii="Times New Roman" w:hAnsi="Times New Roman" w:cs="Times New Roman"/>
        </w:rPr>
        <w:t>Figure 3.2</w:t>
      </w:r>
    </w:p>
    <w:p w14:paraId="79D3EEDC" w14:textId="55DF0022" w:rsidR="000B08EA" w:rsidRDefault="000B08EA" w:rsidP="00E032E2">
      <w:pPr>
        <w:ind w:firstLine="0"/>
        <w:rPr>
          <w:rFonts w:ascii="Times New Roman" w:hAnsi="Times New Roman" w:cs="Times New Roman"/>
        </w:rPr>
      </w:pPr>
      <w:r w:rsidRPr="000B08EA">
        <w:rPr>
          <w:rFonts w:ascii="Times New Roman" w:hAnsi="Times New Roman" w:cs="Times New Roman"/>
        </w:rPr>
        <w:drawing>
          <wp:inline distT="0" distB="0" distL="0" distR="0" wp14:anchorId="6714FA5B" wp14:editId="66945966">
            <wp:extent cx="4649687" cy="2952750"/>
            <wp:effectExtent l="0" t="0" r="0" b="0"/>
            <wp:docPr id="8" name="Picture 7" descr="Map&#10;&#10;Description automatically generated">
              <a:extLst xmlns:a="http://schemas.openxmlformats.org/drawingml/2006/main">
                <a:ext uri="{FF2B5EF4-FFF2-40B4-BE49-F238E27FC236}">
                  <a16:creationId xmlns:a16="http://schemas.microsoft.com/office/drawing/2014/main" id="{0171B8BF-40FC-9411-DCB8-BE387F873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0171B8BF-40FC-9411-DCB8-BE387F873AAA}"/>
                        </a:ext>
                      </a:extLst>
                    </pic:cNvPr>
                    <pic:cNvPicPr>
                      <a:picLocks noChangeAspect="1"/>
                    </pic:cNvPicPr>
                  </pic:nvPicPr>
                  <pic:blipFill>
                    <a:blip r:embed="rId21"/>
                    <a:stretch>
                      <a:fillRect/>
                    </a:stretch>
                  </pic:blipFill>
                  <pic:spPr>
                    <a:xfrm>
                      <a:off x="0" y="0"/>
                      <a:ext cx="4654655" cy="2955905"/>
                    </a:xfrm>
                    <a:prstGeom prst="rect">
                      <a:avLst/>
                    </a:prstGeom>
                  </pic:spPr>
                </pic:pic>
              </a:graphicData>
            </a:graphic>
          </wp:inline>
        </w:drawing>
      </w:r>
    </w:p>
    <w:p w14:paraId="42D7D8DD" w14:textId="77777777" w:rsidR="00915C17" w:rsidRDefault="00915C17" w:rsidP="00E032E2">
      <w:pPr>
        <w:ind w:firstLine="0"/>
        <w:rPr>
          <w:rFonts w:ascii="Times New Roman" w:hAnsi="Times New Roman" w:cs="Times New Roman"/>
        </w:rPr>
      </w:pPr>
    </w:p>
    <w:p w14:paraId="3B1B6FE5" w14:textId="61638AFC" w:rsidR="000B08EA" w:rsidRDefault="000B08EA" w:rsidP="00E032E2">
      <w:pPr>
        <w:ind w:firstLine="0"/>
        <w:rPr>
          <w:rFonts w:ascii="Times New Roman" w:hAnsi="Times New Roman" w:cs="Times New Roman"/>
        </w:rPr>
      </w:pPr>
      <w:r>
        <w:rPr>
          <w:rFonts w:ascii="Times New Roman" w:hAnsi="Times New Roman" w:cs="Times New Roman"/>
        </w:rPr>
        <w:lastRenderedPageBreak/>
        <w:t>Figure 3.3</w:t>
      </w:r>
    </w:p>
    <w:p w14:paraId="75075679" w14:textId="205F79EF" w:rsidR="000B08EA" w:rsidRDefault="00915C17" w:rsidP="00E032E2">
      <w:pPr>
        <w:ind w:firstLine="0"/>
        <w:rPr>
          <w:rFonts w:ascii="Times New Roman" w:hAnsi="Times New Roman" w:cs="Times New Roman"/>
        </w:rPr>
      </w:pPr>
      <w:r w:rsidRPr="00915C17">
        <w:rPr>
          <w:rFonts w:ascii="Times New Roman" w:hAnsi="Times New Roman" w:cs="Times New Roman"/>
        </w:rPr>
        <w:drawing>
          <wp:inline distT="0" distB="0" distL="0" distR="0" wp14:anchorId="1DCDDC79" wp14:editId="3B95C5A6">
            <wp:extent cx="5943600" cy="4399915"/>
            <wp:effectExtent l="0" t="0" r="0" b="635"/>
            <wp:docPr id="1" name="Picture 3" descr="Map&#10;&#10;Description automatically generated">
              <a:extLst xmlns:a="http://schemas.openxmlformats.org/drawingml/2006/main">
                <a:ext uri="{FF2B5EF4-FFF2-40B4-BE49-F238E27FC236}">
                  <a16:creationId xmlns:a16="http://schemas.microsoft.com/office/drawing/2014/main" id="{F843C72F-89A0-EB57-EA3E-10849AD11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p&#10;&#10;Description automatically generated">
                      <a:extLst>
                        <a:ext uri="{FF2B5EF4-FFF2-40B4-BE49-F238E27FC236}">
                          <a16:creationId xmlns:a16="http://schemas.microsoft.com/office/drawing/2014/main" id="{F843C72F-89A0-EB57-EA3E-10849AD11C12}"/>
                        </a:ext>
                      </a:extLst>
                    </pic:cNvPr>
                    <pic:cNvPicPr>
                      <a:picLocks noChangeAspect="1"/>
                    </pic:cNvPicPr>
                  </pic:nvPicPr>
                  <pic:blipFill>
                    <a:blip r:embed="rId22"/>
                    <a:stretch>
                      <a:fillRect/>
                    </a:stretch>
                  </pic:blipFill>
                  <pic:spPr>
                    <a:xfrm>
                      <a:off x="0" y="0"/>
                      <a:ext cx="5954951" cy="4408318"/>
                    </a:xfrm>
                    <a:prstGeom prst="rect">
                      <a:avLst/>
                    </a:prstGeom>
                  </pic:spPr>
                </pic:pic>
              </a:graphicData>
            </a:graphic>
          </wp:inline>
        </w:drawing>
      </w:r>
    </w:p>
    <w:p w14:paraId="09D57F39" w14:textId="3E7ABEEA" w:rsidR="009E684A" w:rsidRDefault="009E684A" w:rsidP="00E032E2">
      <w:pPr>
        <w:ind w:firstLine="0"/>
        <w:rPr>
          <w:rFonts w:ascii="Times New Roman" w:hAnsi="Times New Roman" w:cs="Times New Roman"/>
        </w:rPr>
      </w:pPr>
      <w:r w:rsidRPr="00D17B7D">
        <w:rPr>
          <w:rFonts w:ascii="Times New Roman" w:hAnsi="Times New Roman" w:cs="Times New Roman"/>
          <w:highlight w:val="yellow"/>
        </w:rPr>
        <w:t>Figure 3.</w:t>
      </w:r>
      <w:r w:rsidR="00D17B7D" w:rsidRPr="00D17B7D">
        <w:rPr>
          <w:rFonts w:ascii="Times New Roman" w:hAnsi="Times New Roman" w:cs="Times New Roman"/>
          <w:highlight w:val="yellow"/>
        </w:rPr>
        <w:t>4</w:t>
      </w:r>
    </w:p>
    <w:p w14:paraId="05FAEA8F" w14:textId="58DD36BD" w:rsidR="00D17B7D" w:rsidRDefault="00D17B7D" w:rsidP="00E032E2">
      <w:pPr>
        <w:ind w:firstLine="0"/>
        <w:rPr>
          <w:rFonts w:ascii="Times New Roman" w:hAnsi="Times New Roman" w:cs="Times New Roman"/>
        </w:rPr>
      </w:pPr>
      <w:r w:rsidRPr="00D17B7D">
        <w:rPr>
          <w:rFonts w:ascii="Times New Roman" w:hAnsi="Times New Roman" w:cs="Times New Roman"/>
        </w:rPr>
        <w:drawing>
          <wp:inline distT="0" distB="0" distL="0" distR="0" wp14:anchorId="219AAEB3" wp14:editId="70F00955">
            <wp:extent cx="4220900" cy="2809875"/>
            <wp:effectExtent l="0" t="0" r="8255" b="0"/>
            <wp:docPr id="6" name="Picture 1" descr="Chart, bar chart&#10;&#10;Description automatically generated">
              <a:extLst xmlns:a="http://schemas.openxmlformats.org/drawingml/2006/main">
                <a:ext uri="{FF2B5EF4-FFF2-40B4-BE49-F238E27FC236}">
                  <a16:creationId xmlns:a16="http://schemas.microsoft.com/office/drawing/2014/main" id="{F69172A3-9948-758C-3B64-66DB0AB42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hart, bar chart&#10;&#10;Description automatically generated">
                      <a:extLst>
                        <a:ext uri="{FF2B5EF4-FFF2-40B4-BE49-F238E27FC236}">
                          <a16:creationId xmlns:a16="http://schemas.microsoft.com/office/drawing/2014/main" id="{F69172A3-9948-758C-3B64-66DB0AB42B16}"/>
                        </a:ext>
                      </a:extLst>
                    </pic:cNvPr>
                    <pic:cNvPicPr>
                      <a:picLocks noChangeAspect="1"/>
                    </pic:cNvPicPr>
                  </pic:nvPicPr>
                  <pic:blipFill>
                    <a:blip r:embed="rId23"/>
                    <a:stretch>
                      <a:fillRect/>
                    </a:stretch>
                  </pic:blipFill>
                  <pic:spPr>
                    <a:xfrm>
                      <a:off x="0" y="0"/>
                      <a:ext cx="4222695" cy="2811070"/>
                    </a:xfrm>
                    <a:prstGeom prst="rect">
                      <a:avLst/>
                    </a:prstGeom>
                  </pic:spPr>
                </pic:pic>
              </a:graphicData>
            </a:graphic>
          </wp:inline>
        </w:drawing>
      </w:r>
    </w:p>
    <w:p w14:paraId="41679F07" w14:textId="77777777" w:rsidR="009F6643" w:rsidRDefault="009F6643" w:rsidP="00E032E2">
      <w:pPr>
        <w:ind w:firstLine="0"/>
        <w:rPr>
          <w:rFonts w:ascii="Times New Roman" w:hAnsi="Times New Roman" w:cs="Times New Roman"/>
        </w:rPr>
      </w:pPr>
    </w:p>
    <w:p w14:paraId="3989E553" w14:textId="2E7B0B27" w:rsidR="009F6643" w:rsidRDefault="009F6643" w:rsidP="00E032E2">
      <w:pPr>
        <w:ind w:firstLine="0"/>
        <w:rPr>
          <w:rFonts w:ascii="Times New Roman" w:hAnsi="Times New Roman" w:cs="Times New Roman"/>
        </w:rPr>
      </w:pPr>
      <w:r w:rsidRPr="009F6643">
        <w:rPr>
          <w:rFonts w:ascii="Times New Roman" w:hAnsi="Times New Roman" w:cs="Times New Roman"/>
          <w:highlight w:val="yellow"/>
        </w:rPr>
        <w:lastRenderedPageBreak/>
        <w:t>Figure 3.5</w:t>
      </w:r>
    </w:p>
    <w:p w14:paraId="36652832" w14:textId="14008BDC" w:rsidR="009F6643" w:rsidRDefault="009F6643" w:rsidP="00E032E2">
      <w:pPr>
        <w:ind w:firstLine="0"/>
        <w:rPr>
          <w:rFonts w:ascii="Times New Roman" w:hAnsi="Times New Roman" w:cs="Times New Roman"/>
        </w:rPr>
      </w:pPr>
      <w:r w:rsidRPr="009F6643">
        <w:rPr>
          <w:rFonts w:ascii="Times New Roman" w:hAnsi="Times New Roman" w:cs="Times New Roman"/>
        </w:rPr>
        <w:drawing>
          <wp:inline distT="0" distB="0" distL="0" distR="0" wp14:anchorId="74023C87" wp14:editId="2965B8F6">
            <wp:extent cx="4349308" cy="3038475"/>
            <wp:effectExtent l="0" t="0" r="0" b="0"/>
            <wp:docPr id="7" name="Picture 7" descr="Chart&#10;&#10;Description automatically generated">
              <a:extLst xmlns:a="http://schemas.openxmlformats.org/drawingml/2006/main">
                <a:ext uri="{FF2B5EF4-FFF2-40B4-BE49-F238E27FC236}">
                  <a16:creationId xmlns:a16="http://schemas.microsoft.com/office/drawing/2014/main" id="{834AF9B8-CA69-25D6-B5EB-58872140BC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a:extLst>
                        <a:ext uri="{FF2B5EF4-FFF2-40B4-BE49-F238E27FC236}">
                          <a16:creationId xmlns:a16="http://schemas.microsoft.com/office/drawing/2014/main" id="{834AF9B8-CA69-25D6-B5EB-58872140BC37}"/>
                        </a:ext>
                      </a:extLst>
                    </pic:cNvPr>
                    <pic:cNvPicPr>
                      <a:picLocks noChangeAspect="1"/>
                    </pic:cNvPicPr>
                  </pic:nvPicPr>
                  <pic:blipFill>
                    <a:blip r:embed="rId24"/>
                    <a:stretch>
                      <a:fillRect/>
                    </a:stretch>
                  </pic:blipFill>
                  <pic:spPr>
                    <a:xfrm>
                      <a:off x="0" y="0"/>
                      <a:ext cx="4352399" cy="3040635"/>
                    </a:xfrm>
                    <a:prstGeom prst="rect">
                      <a:avLst/>
                    </a:prstGeom>
                  </pic:spPr>
                </pic:pic>
              </a:graphicData>
            </a:graphic>
          </wp:inline>
        </w:drawing>
      </w:r>
    </w:p>
    <w:p w14:paraId="6869FB5C" w14:textId="4AB0FA5C" w:rsidR="00840BF5" w:rsidRDefault="00840BF5" w:rsidP="00E032E2">
      <w:pPr>
        <w:ind w:firstLine="0"/>
        <w:rPr>
          <w:rFonts w:ascii="Times New Roman" w:hAnsi="Times New Roman" w:cs="Times New Roman"/>
        </w:rPr>
      </w:pPr>
      <w:r>
        <w:rPr>
          <w:rFonts w:ascii="Times New Roman" w:hAnsi="Times New Roman" w:cs="Times New Roman"/>
        </w:rPr>
        <w:t>Figure 4.1</w:t>
      </w:r>
    </w:p>
    <w:p w14:paraId="02816A8D" w14:textId="5DFC27F9" w:rsidR="00355078" w:rsidRDefault="00355078" w:rsidP="00E032E2">
      <w:pPr>
        <w:ind w:firstLine="0"/>
        <w:rPr>
          <w:rFonts w:ascii="Times New Roman" w:hAnsi="Times New Roman" w:cs="Times New Roman"/>
        </w:rPr>
      </w:pPr>
      <w:r w:rsidRPr="00355078">
        <w:rPr>
          <w:rFonts w:ascii="Times New Roman" w:hAnsi="Times New Roman" w:cs="Times New Roman"/>
        </w:rPr>
        <w:drawing>
          <wp:inline distT="0" distB="0" distL="0" distR="0" wp14:anchorId="6DDEB6C0" wp14:editId="09B041E2">
            <wp:extent cx="4248150" cy="2975520"/>
            <wp:effectExtent l="0" t="0" r="0" b="0"/>
            <wp:docPr id="9" name="Picture 1" descr="Chart, bar chart&#10;&#10;Description automatically generated">
              <a:extLst xmlns:a="http://schemas.openxmlformats.org/drawingml/2006/main">
                <a:ext uri="{FF2B5EF4-FFF2-40B4-BE49-F238E27FC236}">
                  <a16:creationId xmlns:a16="http://schemas.microsoft.com/office/drawing/2014/main" id="{C0300FC0-602D-49DA-77C2-5A61BC25AE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Chart, bar chart&#10;&#10;Description automatically generated">
                      <a:extLst>
                        <a:ext uri="{FF2B5EF4-FFF2-40B4-BE49-F238E27FC236}">
                          <a16:creationId xmlns:a16="http://schemas.microsoft.com/office/drawing/2014/main" id="{C0300FC0-602D-49DA-77C2-5A61BC25AE11}"/>
                        </a:ext>
                      </a:extLst>
                    </pic:cNvPr>
                    <pic:cNvPicPr>
                      <a:picLocks noChangeAspect="1"/>
                    </pic:cNvPicPr>
                  </pic:nvPicPr>
                  <pic:blipFill>
                    <a:blip r:embed="rId25"/>
                    <a:stretch>
                      <a:fillRect/>
                    </a:stretch>
                  </pic:blipFill>
                  <pic:spPr>
                    <a:xfrm>
                      <a:off x="0" y="0"/>
                      <a:ext cx="4256155" cy="2981127"/>
                    </a:xfrm>
                    <a:prstGeom prst="rect">
                      <a:avLst/>
                    </a:prstGeom>
                  </pic:spPr>
                </pic:pic>
              </a:graphicData>
            </a:graphic>
          </wp:inline>
        </w:drawing>
      </w:r>
    </w:p>
    <w:p w14:paraId="2CD15D15" w14:textId="77777777" w:rsidR="00125475" w:rsidRDefault="00125475" w:rsidP="00E032E2">
      <w:pPr>
        <w:ind w:firstLine="0"/>
        <w:rPr>
          <w:rFonts w:ascii="Times New Roman" w:hAnsi="Times New Roman" w:cs="Times New Roman"/>
        </w:rPr>
      </w:pPr>
    </w:p>
    <w:p w14:paraId="7443BBBB" w14:textId="77777777" w:rsidR="00125475" w:rsidRDefault="00125475" w:rsidP="00E032E2">
      <w:pPr>
        <w:ind w:firstLine="0"/>
        <w:rPr>
          <w:rFonts w:ascii="Times New Roman" w:hAnsi="Times New Roman" w:cs="Times New Roman"/>
        </w:rPr>
      </w:pPr>
    </w:p>
    <w:p w14:paraId="5B6B3BE1" w14:textId="77777777" w:rsidR="00125475" w:rsidRDefault="00125475" w:rsidP="00E032E2">
      <w:pPr>
        <w:ind w:firstLine="0"/>
        <w:rPr>
          <w:rFonts w:ascii="Times New Roman" w:hAnsi="Times New Roman" w:cs="Times New Roman"/>
        </w:rPr>
      </w:pPr>
    </w:p>
    <w:p w14:paraId="5DA704AA" w14:textId="77777777" w:rsidR="00125475" w:rsidRDefault="00125475" w:rsidP="00E032E2">
      <w:pPr>
        <w:ind w:firstLine="0"/>
        <w:rPr>
          <w:rFonts w:ascii="Times New Roman" w:hAnsi="Times New Roman" w:cs="Times New Roman"/>
        </w:rPr>
      </w:pPr>
    </w:p>
    <w:p w14:paraId="2D965320" w14:textId="3BE51017" w:rsidR="00125475" w:rsidRDefault="00125475" w:rsidP="00E032E2">
      <w:pPr>
        <w:ind w:firstLine="0"/>
        <w:rPr>
          <w:rFonts w:ascii="Times New Roman" w:hAnsi="Times New Roman" w:cs="Times New Roman"/>
        </w:rPr>
      </w:pPr>
      <w:r>
        <w:rPr>
          <w:rFonts w:ascii="Times New Roman" w:hAnsi="Times New Roman" w:cs="Times New Roman"/>
        </w:rPr>
        <w:lastRenderedPageBreak/>
        <w:t>Figure 4.2</w:t>
      </w:r>
    </w:p>
    <w:p w14:paraId="0C9300AA" w14:textId="1830CE57" w:rsidR="00125475" w:rsidRDefault="00125475" w:rsidP="00E032E2">
      <w:pPr>
        <w:ind w:firstLine="0"/>
        <w:rPr>
          <w:rFonts w:ascii="Times New Roman" w:hAnsi="Times New Roman" w:cs="Times New Roman"/>
        </w:rPr>
      </w:pPr>
      <w:r w:rsidRPr="00125475">
        <w:rPr>
          <w:rFonts w:ascii="Times New Roman" w:hAnsi="Times New Roman" w:cs="Times New Roman"/>
        </w:rPr>
        <w:drawing>
          <wp:inline distT="0" distB="0" distL="0" distR="0" wp14:anchorId="23688D50" wp14:editId="045CB72A">
            <wp:extent cx="3990975" cy="3229022"/>
            <wp:effectExtent l="0" t="0" r="0" b="9525"/>
            <wp:docPr id="14" name="Picture 1" descr="Chart, pie chart&#10;&#10;Description automatically generated">
              <a:extLst xmlns:a="http://schemas.openxmlformats.org/drawingml/2006/main">
                <a:ext uri="{FF2B5EF4-FFF2-40B4-BE49-F238E27FC236}">
                  <a16:creationId xmlns:a16="http://schemas.microsoft.com/office/drawing/2014/main" id="{393C976A-FB9B-C0ED-AB5A-EC84F7E1D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hart, pie chart&#10;&#10;Description automatically generated">
                      <a:extLst>
                        <a:ext uri="{FF2B5EF4-FFF2-40B4-BE49-F238E27FC236}">
                          <a16:creationId xmlns:a16="http://schemas.microsoft.com/office/drawing/2014/main" id="{393C976A-FB9B-C0ED-AB5A-EC84F7E1D042}"/>
                        </a:ext>
                      </a:extLst>
                    </pic:cNvPr>
                    <pic:cNvPicPr>
                      <a:picLocks noChangeAspect="1"/>
                    </pic:cNvPicPr>
                  </pic:nvPicPr>
                  <pic:blipFill>
                    <a:blip r:embed="rId26"/>
                    <a:stretch>
                      <a:fillRect/>
                    </a:stretch>
                  </pic:blipFill>
                  <pic:spPr>
                    <a:xfrm>
                      <a:off x="0" y="0"/>
                      <a:ext cx="3998134" cy="3234814"/>
                    </a:xfrm>
                    <a:prstGeom prst="rect">
                      <a:avLst/>
                    </a:prstGeom>
                  </pic:spPr>
                </pic:pic>
              </a:graphicData>
            </a:graphic>
          </wp:inline>
        </w:drawing>
      </w:r>
    </w:p>
    <w:p w14:paraId="2A86A9AC" w14:textId="50E2EE60" w:rsidR="00840BF5" w:rsidRDefault="00840BF5" w:rsidP="00E032E2">
      <w:pPr>
        <w:ind w:firstLine="0"/>
        <w:rPr>
          <w:rFonts w:ascii="Times New Roman" w:hAnsi="Times New Roman" w:cs="Times New Roman"/>
        </w:rPr>
      </w:pPr>
      <w:r w:rsidRPr="00840BF5">
        <w:rPr>
          <w:rFonts w:ascii="Times New Roman" w:hAnsi="Times New Roman" w:cs="Times New Roman"/>
        </w:rPr>
        <w:drawing>
          <wp:inline distT="0" distB="0" distL="0" distR="0" wp14:anchorId="25CDC772" wp14:editId="1574354A">
            <wp:extent cx="4219575" cy="3091199"/>
            <wp:effectExtent l="0" t="0" r="0" b="0"/>
            <wp:docPr id="3" name="Picture 2" descr="Chart, bar chart&#10;&#10;Description automatically generated">
              <a:extLst xmlns:a="http://schemas.openxmlformats.org/drawingml/2006/main">
                <a:ext uri="{FF2B5EF4-FFF2-40B4-BE49-F238E27FC236}">
                  <a16:creationId xmlns:a16="http://schemas.microsoft.com/office/drawing/2014/main" id="{7A523CFD-7E83-7013-7F6D-6F6BD35FDF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7A523CFD-7E83-7013-7F6D-6F6BD35FDF8C}"/>
                        </a:ext>
                      </a:extLst>
                    </pic:cNvPr>
                    <pic:cNvPicPr>
                      <a:picLocks noChangeAspect="1"/>
                    </pic:cNvPicPr>
                  </pic:nvPicPr>
                  <pic:blipFill>
                    <a:blip r:embed="rId27"/>
                    <a:stretch>
                      <a:fillRect/>
                    </a:stretch>
                  </pic:blipFill>
                  <pic:spPr>
                    <a:xfrm>
                      <a:off x="0" y="0"/>
                      <a:ext cx="4222106" cy="3093053"/>
                    </a:xfrm>
                    <a:prstGeom prst="rect">
                      <a:avLst/>
                    </a:prstGeom>
                  </pic:spPr>
                </pic:pic>
              </a:graphicData>
            </a:graphic>
          </wp:inline>
        </w:drawing>
      </w:r>
    </w:p>
    <w:p w14:paraId="2CDFB63D" w14:textId="412E6C4F" w:rsidR="00EA4C4E" w:rsidRDefault="00EA4C4E" w:rsidP="00E032E2">
      <w:pPr>
        <w:ind w:firstLine="0"/>
        <w:rPr>
          <w:rFonts w:ascii="Times New Roman" w:hAnsi="Times New Roman" w:cs="Times New Roman"/>
        </w:rPr>
      </w:pPr>
      <w:r>
        <w:rPr>
          <w:rFonts w:ascii="Times New Roman" w:hAnsi="Times New Roman" w:cs="Times New Roman"/>
        </w:rPr>
        <w:t>Figure 5.1</w:t>
      </w:r>
    </w:p>
    <w:p w14:paraId="30F66761" w14:textId="77777777" w:rsidR="007C3AFA" w:rsidRDefault="007C3AFA" w:rsidP="00E032E2">
      <w:pPr>
        <w:ind w:firstLine="0"/>
        <w:rPr>
          <w:rFonts w:ascii="Times New Roman" w:hAnsi="Times New Roman" w:cs="Times New Roman"/>
        </w:rPr>
      </w:pPr>
    </w:p>
    <w:p w14:paraId="3EBB33DB" w14:textId="78CA941C" w:rsidR="00E81978" w:rsidRDefault="00E81978">
      <w:pPr>
        <w:pStyle w:val="TableFigure"/>
      </w:pPr>
    </w:p>
    <w:sectPr w:rsidR="00E81978" w:rsidSect="00CC47DF">
      <w:headerReference w:type="default" r:id="rId28"/>
      <w:headerReference w:type="first" r:id="rId29"/>
      <w:footnotePr>
        <w:pos w:val="beneathText"/>
      </w:footnotePr>
      <w:pgSz w:w="12240" w:h="15840"/>
      <w:pgMar w:top="1440" w:right="1440" w:bottom="99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AE819" w14:textId="77777777" w:rsidR="00EA52C6" w:rsidRDefault="00EA52C6">
      <w:pPr>
        <w:spacing w:line="240" w:lineRule="auto"/>
      </w:pPr>
      <w:r>
        <w:separator/>
      </w:r>
    </w:p>
    <w:p w14:paraId="3426B52B" w14:textId="77777777" w:rsidR="00EA52C6" w:rsidRDefault="00EA52C6"/>
  </w:endnote>
  <w:endnote w:type="continuationSeparator" w:id="0">
    <w:p w14:paraId="5B4DEE58" w14:textId="77777777" w:rsidR="00EA52C6" w:rsidRDefault="00EA52C6">
      <w:pPr>
        <w:spacing w:line="240" w:lineRule="auto"/>
      </w:pPr>
      <w:r>
        <w:continuationSeparator/>
      </w:r>
    </w:p>
    <w:p w14:paraId="57BD9503" w14:textId="77777777" w:rsidR="00EA52C6" w:rsidRDefault="00EA52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5D4A4" w14:textId="77777777" w:rsidR="00EA52C6" w:rsidRDefault="00EA52C6">
      <w:pPr>
        <w:spacing w:line="240" w:lineRule="auto"/>
      </w:pPr>
      <w:r>
        <w:separator/>
      </w:r>
    </w:p>
    <w:p w14:paraId="5F3B53E5" w14:textId="77777777" w:rsidR="00EA52C6" w:rsidRDefault="00EA52C6"/>
  </w:footnote>
  <w:footnote w:type="continuationSeparator" w:id="0">
    <w:p w14:paraId="7BB29FF6" w14:textId="77777777" w:rsidR="00EA52C6" w:rsidRDefault="00EA52C6">
      <w:pPr>
        <w:spacing w:line="240" w:lineRule="auto"/>
      </w:pPr>
      <w:r>
        <w:continuationSeparator/>
      </w:r>
    </w:p>
    <w:p w14:paraId="0EAF9ACE" w14:textId="77777777" w:rsidR="00EA52C6" w:rsidRDefault="00EA52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CF72F" w14:textId="6A963CDA" w:rsidR="00E81978" w:rsidRDefault="00000000">
    <w:pPr>
      <w:pStyle w:val="Header"/>
    </w:pPr>
    <w:sdt>
      <w:sdtPr>
        <w:rPr>
          <w:rStyle w:val="Strong"/>
        </w:rPr>
        <w:alias w:val="Running head"/>
        <w:tag w:val=""/>
        <w:id w:val="12739865"/>
        <w:placeholder>
          <w:docPart w:val="D049E93D70984327B105A2831B46F78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9244F">
          <w:rPr>
            <w:rStyle w:val="Strong"/>
          </w:rPr>
          <w:t>S</w:t>
        </w:r>
        <w:r w:rsidR="003839AA">
          <w:rPr>
            <w:rStyle w:val="Strong"/>
          </w:rPr>
          <w:t>hark attacks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B227" w14:textId="172053EB" w:rsidR="00E81978" w:rsidRDefault="00704D50">
    <w:pPr>
      <w:pStyle w:val="Header"/>
      <w:rPr>
        <w:rStyle w:val="Strong"/>
      </w:rPr>
    </w:pPr>
    <w:r>
      <w:t>Shark Attacks</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6D25B73"/>
    <w:multiLevelType w:val="hybridMultilevel"/>
    <w:tmpl w:val="428AF7DA"/>
    <w:lvl w:ilvl="0" w:tplc="91E20FB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EEF6E58"/>
    <w:multiLevelType w:val="hybridMultilevel"/>
    <w:tmpl w:val="AD24CFE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16050829">
    <w:abstractNumId w:val="9"/>
  </w:num>
  <w:num w:numId="2" w16cid:durableId="1920599963">
    <w:abstractNumId w:val="7"/>
  </w:num>
  <w:num w:numId="3" w16cid:durableId="1023746806">
    <w:abstractNumId w:val="6"/>
  </w:num>
  <w:num w:numId="4" w16cid:durableId="278147218">
    <w:abstractNumId w:val="5"/>
  </w:num>
  <w:num w:numId="5" w16cid:durableId="257833670">
    <w:abstractNumId w:val="4"/>
  </w:num>
  <w:num w:numId="6" w16cid:durableId="1117220629">
    <w:abstractNumId w:val="8"/>
  </w:num>
  <w:num w:numId="7" w16cid:durableId="1319573866">
    <w:abstractNumId w:val="3"/>
  </w:num>
  <w:num w:numId="8" w16cid:durableId="339280889">
    <w:abstractNumId w:val="2"/>
  </w:num>
  <w:num w:numId="9" w16cid:durableId="1401906157">
    <w:abstractNumId w:val="1"/>
  </w:num>
  <w:num w:numId="10" w16cid:durableId="1203402011">
    <w:abstractNumId w:val="0"/>
  </w:num>
  <w:num w:numId="11" w16cid:durableId="1235511888">
    <w:abstractNumId w:val="9"/>
    <w:lvlOverride w:ilvl="0">
      <w:startOverride w:val="1"/>
    </w:lvlOverride>
  </w:num>
  <w:num w:numId="12" w16cid:durableId="1147863740">
    <w:abstractNumId w:val="15"/>
  </w:num>
  <w:num w:numId="13" w16cid:durableId="1959067942">
    <w:abstractNumId w:val="13"/>
  </w:num>
  <w:num w:numId="14" w16cid:durableId="1017736440">
    <w:abstractNumId w:val="11"/>
  </w:num>
  <w:num w:numId="15" w16cid:durableId="1194267600">
    <w:abstractNumId w:val="14"/>
  </w:num>
  <w:num w:numId="16" w16cid:durableId="2132091264">
    <w:abstractNumId w:val="12"/>
  </w:num>
  <w:num w:numId="17" w16cid:durableId="15858458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7BE"/>
    <w:rsid w:val="000315D6"/>
    <w:rsid w:val="000817D3"/>
    <w:rsid w:val="000B08EA"/>
    <w:rsid w:val="000D3F41"/>
    <w:rsid w:val="00106971"/>
    <w:rsid w:val="00125475"/>
    <w:rsid w:val="00170EBD"/>
    <w:rsid w:val="001715B6"/>
    <w:rsid w:val="0017167A"/>
    <w:rsid w:val="001A27BE"/>
    <w:rsid w:val="001B3075"/>
    <w:rsid w:val="001C1CFF"/>
    <w:rsid w:val="001C5BDF"/>
    <w:rsid w:val="001F3C70"/>
    <w:rsid w:val="001F63D7"/>
    <w:rsid w:val="00280E46"/>
    <w:rsid w:val="002A7C44"/>
    <w:rsid w:val="002D7321"/>
    <w:rsid w:val="00303246"/>
    <w:rsid w:val="00355078"/>
    <w:rsid w:val="00355DCA"/>
    <w:rsid w:val="003839AA"/>
    <w:rsid w:val="00383D76"/>
    <w:rsid w:val="003952FB"/>
    <w:rsid w:val="003B400E"/>
    <w:rsid w:val="003C5E85"/>
    <w:rsid w:val="004406D1"/>
    <w:rsid w:val="0048603F"/>
    <w:rsid w:val="00494B67"/>
    <w:rsid w:val="004C430F"/>
    <w:rsid w:val="0051688C"/>
    <w:rsid w:val="00521B04"/>
    <w:rsid w:val="00523705"/>
    <w:rsid w:val="00551A02"/>
    <w:rsid w:val="005534FA"/>
    <w:rsid w:val="005817BE"/>
    <w:rsid w:val="005D3A03"/>
    <w:rsid w:val="0062404A"/>
    <w:rsid w:val="0062505C"/>
    <w:rsid w:val="006370BC"/>
    <w:rsid w:val="00692F70"/>
    <w:rsid w:val="006D168E"/>
    <w:rsid w:val="006F0F14"/>
    <w:rsid w:val="006F6C22"/>
    <w:rsid w:val="007023F0"/>
    <w:rsid w:val="00704D50"/>
    <w:rsid w:val="00734B50"/>
    <w:rsid w:val="00736D9B"/>
    <w:rsid w:val="00743504"/>
    <w:rsid w:val="00743D1D"/>
    <w:rsid w:val="00746CB9"/>
    <w:rsid w:val="00770F58"/>
    <w:rsid w:val="0079244F"/>
    <w:rsid w:val="007B2663"/>
    <w:rsid w:val="007C2514"/>
    <w:rsid w:val="007C3AFA"/>
    <w:rsid w:val="007D4E4C"/>
    <w:rsid w:val="008002C0"/>
    <w:rsid w:val="00806C8B"/>
    <w:rsid w:val="00840BF5"/>
    <w:rsid w:val="00862E85"/>
    <w:rsid w:val="008A0965"/>
    <w:rsid w:val="008A5D40"/>
    <w:rsid w:val="008C5323"/>
    <w:rsid w:val="008C7D81"/>
    <w:rsid w:val="008D2CAD"/>
    <w:rsid w:val="00915C17"/>
    <w:rsid w:val="009172C8"/>
    <w:rsid w:val="00930A3C"/>
    <w:rsid w:val="009A192E"/>
    <w:rsid w:val="009A6A3B"/>
    <w:rsid w:val="009C5C48"/>
    <w:rsid w:val="009E684A"/>
    <w:rsid w:val="009F6643"/>
    <w:rsid w:val="00A5461E"/>
    <w:rsid w:val="00A82826"/>
    <w:rsid w:val="00AA6B5A"/>
    <w:rsid w:val="00AB53FB"/>
    <w:rsid w:val="00AC023E"/>
    <w:rsid w:val="00AC7E24"/>
    <w:rsid w:val="00AD4042"/>
    <w:rsid w:val="00B23331"/>
    <w:rsid w:val="00B66815"/>
    <w:rsid w:val="00B81F13"/>
    <w:rsid w:val="00B823AA"/>
    <w:rsid w:val="00B9779F"/>
    <w:rsid w:val="00BA45DB"/>
    <w:rsid w:val="00BE55B5"/>
    <w:rsid w:val="00BF4184"/>
    <w:rsid w:val="00C0601E"/>
    <w:rsid w:val="00C31D30"/>
    <w:rsid w:val="00C47179"/>
    <w:rsid w:val="00C56D8B"/>
    <w:rsid w:val="00C61AFE"/>
    <w:rsid w:val="00C74500"/>
    <w:rsid w:val="00CA6C93"/>
    <w:rsid w:val="00CC47DF"/>
    <w:rsid w:val="00CD6E39"/>
    <w:rsid w:val="00CE276B"/>
    <w:rsid w:val="00CF6E91"/>
    <w:rsid w:val="00D17B7D"/>
    <w:rsid w:val="00D85B68"/>
    <w:rsid w:val="00E032E2"/>
    <w:rsid w:val="00E2423D"/>
    <w:rsid w:val="00E424FD"/>
    <w:rsid w:val="00E47E03"/>
    <w:rsid w:val="00E6004D"/>
    <w:rsid w:val="00E70CA5"/>
    <w:rsid w:val="00E81978"/>
    <w:rsid w:val="00EA4C4E"/>
    <w:rsid w:val="00EA52C6"/>
    <w:rsid w:val="00EA619F"/>
    <w:rsid w:val="00F25F13"/>
    <w:rsid w:val="00F335FA"/>
    <w:rsid w:val="00F379B7"/>
    <w:rsid w:val="00F525FA"/>
    <w:rsid w:val="00F653A7"/>
    <w:rsid w:val="00F90F3B"/>
    <w:rsid w:val="00FD6F2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09FB6"/>
  <w15:chartTrackingRefBased/>
  <w15:docId w15:val="{4CE40719-6B9B-4F8D-987C-6B392611D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rc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F210AD6CA84D73986008D0FA82834E"/>
        <w:category>
          <w:name w:val="General"/>
          <w:gallery w:val="placeholder"/>
        </w:category>
        <w:types>
          <w:type w:val="bbPlcHdr"/>
        </w:types>
        <w:behaviors>
          <w:behavior w:val="content"/>
        </w:behaviors>
        <w:guid w:val="{BD1E778F-700A-4EC0-80E3-11B463737507}"/>
      </w:docPartPr>
      <w:docPartBody>
        <w:p w:rsidR="00250571" w:rsidRDefault="00000000">
          <w:pPr>
            <w:pStyle w:val="1CF210AD6CA84D73986008D0FA82834E"/>
          </w:pPr>
          <w:r>
            <w:t>[Title Here, up to 12 Words, on One to Two Lines]</w:t>
          </w:r>
        </w:p>
      </w:docPartBody>
    </w:docPart>
    <w:docPart>
      <w:docPartPr>
        <w:name w:val="B360E3A8C3B24AD7B9ABE958C183E350"/>
        <w:category>
          <w:name w:val="General"/>
          <w:gallery w:val="placeholder"/>
        </w:category>
        <w:types>
          <w:type w:val="bbPlcHdr"/>
        </w:types>
        <w:behaviors>
          <w:behavior w:val="content"/>
        </w:behaviors>
        <w:guid w:val="{8EF97FB4-2BE4-4A55-A6A2-FEDEA6E4E294}"/>
      </w:docPartPr>
      <w:docPartBody>
        <w:p w:rsidR="00250571" w:rsidRDefault="00000000">
          <w:pPr>
            <w:pStyle w:val="B360E3A8C3B24AD7B9ABE958C183E350"/>
          </w:pPr>
          <w:r>
            <w:t>[Title Here, up to 12 Words, on One to Two Lines]</w:t>
          </w:r>
        </w:p>
      </w:docPartBody>
    </w:docPart>
    <w:docPart>
      <w:docPartPr>
        <w:name w:val="ACC3F5D0869F417E8B6FBDF6310C1329"/>
        <w:category>
          <w:name w:val="General"/>
          <w:gallery w:val="placeholder"/>
        </w:category>
        <w:types>
          <w:type w:val="bbPlcHdr"/>
        </w:types>
        <w:behaviors>
          <w:behavior w:val="content"/>
        </w:behaviors>
        <w:guid w:val="{23D5D617-52FA-4094-9680-2DD1CCC6C87D}"/>
      </w:docPartPr>
      <w:docPartBody>
        <w:p w:rsidR="00250571" w:rsidRDefault="00000000">
          <w:pPr>
            <w:pStyle w:val="ACC3F5D0869F417E8B6FBDF6310C1329"/>
          </w:pPr>
          <w:r>
            <w:t>Footnotes</w:t>
          </w:r>
        </w:p>
      </w:docPartBody>
    </w:docPart>
    <w:docPart>
      <w:docPartPr>
        <w:name w:val="C5A3C8C16DB44602AE60D96E024E2A9E"/>
        <w:category>
          <w:name w:val="General"/>
          <w:gallery w:val="placeholder"/>
        </w:category>
        <w:types>
          <w:type w:val="bbPlcHdr"/>
        </w:types>
        <w:behaviors>
          <w:behavior w:val="content"/>
        </w:behaviors>
        <w:guid w:val="{0C33ED20-E8E2-4D3A-A298-530E186B010B}"/>
      </w:docPartPr>
      <w:docPartBody>
        <w:p w:rsidR="00250571" w:rsidRDefault="00000000">
          <w:pPr>
            <w:pStyle w:val="C5A3C8C16DB44602AE60D96E024E2A9E"/>
          </w:pPr>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p>
      </w:docPartBody>
    </w:docPart>
    <w:docPart>
      <w:docPartPr>
        <w:name w:val="D049E93D70984327B105A2831B46F780"/>
        <w:category>
          <w:name w:val="General"/>
          <w:gallery w:val="placeholder"/>
        </w:category>
        <w:types>
          <w:type w:val="bbPlcHdr"/>
        </w:types>
        <w:behaviors>
          <w:behavior w:val="content"/>
        </w:behaviors>
        <w:guid w:val="{E1D99B0B-A5BE-4CCD-A7CE-A86EA41BB9BE}"/>
      </w:docPartPr>
      <w:docPartBody>
        <w:p w:rsidR="00250571" w:rsidRDefault="00000000">
          <w:pPr>
            <w:pStyle w:val="D049E93D70984327B105A2831B46F780"/>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5CD"/>
    <w:rsid w:val="000A6F40"/>
    <w:rsid w:val="00250571"/>
    <w:rsid w:val="00735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F210AD6CA84D73986008D0FA82834E">
    <w:name w:val="1CF210AD6CA84D73986008D0FA82834E"/>
  </w:style>
  <w:style w:type="paragraph" w:customStyle="1" w:styleId="C408966A538B456CB4D250F134A6AB7D">
    <w:name w:val="C408966A538B456CB4D250F134A6AB7D"/>
  </w:style>
  <w:style w:type="paragraph" w:customStyle="1" w:styleId="77D1257169B843BDB5DE0DC30DFE4687">
    <w:name w:val="77D1257169B843BDB5DE0DC30DFE4687"/>
  </w:style>
  <w:style w:type="paragraph" w:customStyle="1" w:styleId="E31920782C294DF99F8F749706289628">
    <w:name w:val="E31920782C294DF99F8F749706289628"/>
  </w:style>
  <w:style w:type="paragraph" w:customStyle="1" w:styleId="5904E2237C414D9380E2533FD1DD0EFF">
    <w:name w:val="5904E2237C414D9380E2533FD1DD0EFF"/>
  </w:style>
  <w:style w:type="paragraph" w:customStyle="1" w:styleId="FBED4B77D9F24EED97B38AB2D4FF577D">
    <w:name w:val="FBED4B77D9F24EED97B38AB2D4FF577D"/>
  </w:style>
  <w:style w:type="character" w:styleId="Emphasis">
    <w:name w:val="Emphasis"/>
    <w:basedOn w:val="DefaultParagraphFont"/>
    <w:uiPriority w:val="4"/>
    <w:unhideWhenUsed/>
    <w:qFormat/>
    <w:rPr>
      <w:i/>
      <w:iCs/>
    </w:rPr>
  </w:style>
  <w:style w:type="paragraph" w:customStyle="1" w:styleId="B76EF5A722D44E3EB4F5E94CE1F6BE81">
    <w:name w:val="B76EF5A722D44E3EB4F5E94CE1F6BE81"/>
  </w:style>
  <w:style w:type="paragraph" w:customStyle="1" w:styleId="F570FCD319AE43169C96A3BA82708E95">
    <w:name w:val="F570FCD319AE43169C96A3BA82708E95"/>
  </w:style>
  <w:style w:type="paragraph" w:customStyle="1" w:styleId="B360E3A8C3B24AD7B9ABE958C183E350">
    <w:name w:val="B360E3A8C3B24AD7B9ABE958C183E350"/>
  </w:style>
  <w:style w:type="paragraph" w:customStyle="1" w:styleId="F68F36873F504643AC35494F4BAD1DAD">
    <w:name w:val="F68F36873F504643AC35494F4BAD1DAD"/>
  </w:style>
  <w:style w:type="paragraph" w:customStyle="1" w:styleId="CED56D562AAD499EA0F4B05D900B79AD">
    <w:name w:val="CED56D562AAD499EA0F4B05D900B79AD"/>
  </w:style>
  <w:style w:type="paragraph" w:customStyle="1" w:styleId="A5CDB3DB6D8049A5A929A55D38732B95">
    <w:name w:val="A5CDB3DB6D8049A5A929A55D38732B95"/>
  </w:style>
  <w:style w:type="paragraph" w:customStyle="1" w:styleId="69CEB04A7D0C420DBBC9549E9E067218">
    <w:name w:val="69CEB04A7D0C420DBBC9549E9E067218"/>
  </w:style>
  <w:style w:type="paragraph" w:customStyle="1" w:styleId="1285E7E7429C4E97ACB596C0600DD245">
    <w:name w:val="1285E7E7429C4E97ACB596C0600DD245"/>
  </w:style>
  <w:style w:type="paragraph" w:customStyle="1" w:styleId="4E4CE2D7688942FF93BA0B1C80A97C5D">
    <w:name w:val="4E4CE2D7688942FF93BA0B1C80A97C5D"/>
  </w:style>
  <w:style w:type="paragraph" w:customStyle="1" w:styleId="8500766488D6492A9F76402ADE95B542">
    <w:name w:val="8500766488D6492A9F76402ADE95B542"/>
  </w:style>
  <w:style w:type="paragraph" w:customStyle="1" w:styleId="EB5628A633BA4A87B013362BF53158D8">
    <w:name w:val="EB5628A633BA4A87B013362BF53158D8"/>
  </w:style>
  <w:style w:type="paragraph" w:customStyle="1" w:styleId="F21EED0E06CE4B278F4405705EA32BB9">
    <w:name w:val="F21EED0E06CE4B278F4405705EA32BB9"/>
  </w:style>
  <w:style w:type="paragraph" w:customStyle="1" w:styleId="EA671827C7D64D148661C7E62F5DEC0D">
    <w:name w:val="EA671827C7D64D148661C7E62F5DEC0D"/>
  </w:style>
  <w:style w:type="paragraph" w:customStyle="1" w:styleId="8688E6E85024417FA769EB0C62E018A6">
    <w:name w:val="8688E6E85024417FA769EB0C62E018A6"/>
  </w:style>
  <w:style w:type="paragraph" w:customStyle="1" w:styleId="87BE1B93D3A3493DB4C781260BBE7CF4">
    <w:name w:val="87BE1B93D3A3493DB4C781260BBE7CF4"/>
  </w:style>
  <w:style w:type="paragraph" w:customStyle="1" w:styleId="F5AE4F4583604434BE3CC03CE3C8DCAB">
    <w:name w:val="F5AE4F4583604434BE3CC03CE3C8DCAB"/>
  </w:style>
  <w:style w:type="paragraph" w:customStyle="1" w:styleId="ACC3F5D0869F417E8B6FBDF6310C1329">
    <w:name w:val="ACC3F5D0869F417E8B6FBDF6310C1329"/>
  </w:style>
  <w:style w:type="paragraph" w:customStyle="1" w:styleId="C5A3C8C16DB44602AE60D96E024E2A9E">
    <w:name w:val="C5A3C8C16DB44602AE60D96E024E2A9E"/>
  </w:style>
  <w:style w:type="paragraph" w:customStyle="1" w:styleId="C8EF2F8F7C3D4ACDB1690DAE49BA3277">
    <w:name w:val="C8EF2F8F7C3D4ACDB1690DAE49BA3277"/>
  </w:style>
  <w:style w:type="paragraph" w:customStyle="1" w:styleId="54E8ED2259B5405C94155B3256C820AF">
    <w:name w:val="54E8ED2259B5405C94155B3256C820AF"/>
  </w:style>
  <w:style w:type="paragraph" w:customStyle="1" w:styleId="62C7F813B5E74475A41469477B70C098">
    <w:name w:val="62C7F813B5E74475A41469477B70C098"/>
  </w:style>
  <w:style w:type="paragraph" w:customStyle="1" w:styleId="F0E5959C628D4520A82EE6AA42243406">
    <w:name w:val="F0E5959C628D4520A82EE6AA42243406"/>
  </w:style>
  <w:style w:type="paragraph" w:customStyle="1" w:styleId="EFF9D332FAE642469E31988D28EE1D65">
    <w:name w:val="EFF9D332FAE642469E31988D28EE1D65"/>
  </w:style>
  <w:style w:type="paragraph" w:customStyle="1" w:styleId="2F92F46B51A440B4A85F59D293F0BCF9">
    <w:name w:val="2F92F46B51A440B4A85F59D293F0BCF9"/>
  </w:style>
  <w:style w:type="paragraph" w:customStyle="1" w:styleId="DBA60BCC08484061AE0731453B70A966">
    <w:name w:val="DBA60BCC08484061AE0731453B70A966"/>
  </w:style>
  <w:style w:type="paragraph" w:customStyle="1" w:styleId="DFF7C65F0F624A118AFB71742949FF3D">
    <w:name w:val="DFF7C65F0F624A118AFB71742949FF3D"/>
  </w:style>
  <w:style w:type="paragraph" w:customStyle="1" w:styleId="1F27D182DE6F45108C1C23C474549056">
    <w:name w:val="1F27D182DE6F45108C1C23C474549056"/>
  </w:style>
  <w:style w:type="paragraph" w:customStyle="1" w:styleId="EF0E14FC445140C1976CABEFDD159C43">
    <w:name w:val="EF0E14FC445140C1976CABEFDD159C43"/>
  </w:style>
  <w:style w:type="paragraph" w:customStyle="1" w:styleId="9FCE92D5C38E4F9895A59E1299DAD111">
    <w:name w:val="9FCE92D5C38E4F9895A59E1299DAD111"/>
  </w:style>
  <w:style w:type="paragraph" w:customStyle="1" w:styleId="0411BC11228640558DEE89296552F480">
    <w:name w:val="0411BC11228640558DEE89296552F480"/>
  </w:style>
  <w:style w:type="paragraph" w:customStyle="1" w:styleId="9BF6D89ED8E7412F9E7C1A7028F17642">
    <w:name w:val="9BF6D89ED8E7412F9E7C1A7028F17642"/>
  </w:style>
  <w:style w:type="paragraph" w:customStyle="1" w:styleId="5A2896594DE7449981622355409E1A5B">
    <w:name w:val="5A2896594DE7449981622355409E1A5B"/>
  </w:style>
  <w:style w:type="paragraph" w:customStyle="1" w:styleId="91B181BC9C924FE08F9BE8CCDF0B0825">
    <w:name w:val="91B181BC9C924FE08F9BE8CCDF0B0825"/>
  </w:style>
  <w:style w:type="paragraph" w:customStyle="1" w:styleId="8FCB4AF24062467AB7AD5DA56564DB2E">
    <w:name w:val="8FCB4AF24062467AB7AD5DA56564DB2E"/>
  </w:style>
  <w:style w:type="paragraph" w:customStyle="1" w:styleId="79788C2F3CC0477E9D2377F8F6DB11B4">
    <w:name w:val="79788C2F3CC0477E9D2377F8F6DB11B4"/>
  </w:style>
  <w:style w:type="paragraph" w:customStyle="1" w:styleId="D8BC068F3BBC48138B4A14E8D690D0C7">
    <w:name w:val="D8BC068F3BBC48138B4A14E8D690D0C7"/>
  </w:style>
  <w:style w:type="paragraph" w:customStyle="1" w:styleId="9F63D6D9433843AB8FC34EFFDD607D39">
    <w:name w:val="9F63D6D9433843AB8FC34EFFDD607D39"/>
  </w:style>
  <w:style w:type="paragraph" w:customStyle="1" w:styleId="9113FDA9873D4A0A9C4EEFC7FDB7E37A">
    <w:name w:val="9113FDA9873D4A0A9C4EEFC7FDB7E37A"/>
  </w:style>
  <w:style w:type="paragraph" w:customStyle="1" w:styleId="625C8B508C6649A5BF75C2058C9419A0">
    <w:name w:val="625C8B508C6649A5BF75C2058C9419A0"/>
  </w:style>
  <w:style w:type="paragraph" w:customStyle="1" w:styleId="3D3D2E4149404947BBCEEB517215F1A9">
    <w:name w:val="3D3D2E4149404947BBCEEB517215F1A9"/>
  </w:style>
  <w:style w:type="paragraph" w:customStyle="1" w:styleId="CB96FEE2825142FCBBE2D8DFFCA52FA5">
    <w:name w:val="CB96FEE2825142FCBBE2D8DFFCA52FA5"/>
  </w:style>
  <w:style w:type="paragraph" w:customStyle="1" w:styleId="39C5FEE60B754E13B854824CCDF680B5">
    <w:name w:val="39C5FEE60B754E13B854824CCDF680B5"/>
  </w:style>
  <w:style w:type="paragraph" w:customStyle="1" w:styleId="2BBDAEAF097C452AA9170D4A9C77C22F">
    <w:name w:val="2BBDAEAF097C452AA9170D4A9C77C22F"/>
  </w:style>
  <w:style w:type="paragraph" w:customStyle="1" w:styleId="C04177FE715A4DCF97472C59EAE7068F">
    <w:name w:val="C04177FE715A4DCF97472C59EAE7068F"/>
  </w:style>
  <w:style w:type="paragraph" w:customStyle="1" w:styleId="13F2E4CA3A134B30A85AFDC4CC45E2D9">
    <w:name w:val="13F2E4CA3A134B30A85AFDC4CC45E2D9"/>
  </w:style>
  <w:style w:type="paragraph" w:customStyle="1" w:styleId="983D7331E1E841FBBA0236A6AAB46F79">
    <w:name w:val="983D7331E1E841FBBA0236A6AAB46F79"/>
  </w:style>
  <w:style w:type="paragraph" w:customStyle="1" w:styleId="67D02037C09442D6BAAD5BC45F142F7C">
    <w:name w:val="67D02037C09442D6BAAD5BC45F142F7C"/>
  </w:style>
  <w:style w:type="paragraph" w:customStyle="1" w:styleId="B3DBD74AE7244A4189D9C6A9FDD5BAB8">
    <w:name w:val="B3DBD74AE7244A4189D9C6A9FDD5BAB8"/>
  </w:style>
  <w:style w:type="paragraph" w:customStyle="1" w:styleId="ABA825563A6C45089721C067C61C6615">
    <w:name w:val="ABA825563A6C45089721C067C61C6615"/>
  </w:style>
  <w:style w:type="paragraph" w:customStyle="1" w:styleId="C99203174DCF4D8D905E602E73BD1257">
    <w:name w:val="C99203174DCF4D8D905E602E73BD1257"/>
  </w:style>
  <w:style w:type="paragraph" w:customStyle="1" w:styleId="BD4991EF6E954736A5CD7F6CEB2D5162">
    <w:name w:val="BD4991EF6E954736A5CD7F6CEB2D5162"/>
  </w:style>
  <w:style w:type="paragraph" w:customStyle="1" w:styleId="B69681C8D335418E9AA7B40464E97001">
    <w:name w:val="B69681C8D335418E9AA7B40464E97001"/>
  </w:style>
  <w:style w:type="paragraph" w:customStyle="1" w:styleId="BA2A31A71F204B90B948FB19F2F4B263">
    <w:name w:val="BA2A31A71F204B90B948FB19F2F4B263"/>
  </w:style>
  <w:style w:type="paragraph" w:customStyle="1" w:styleId="24CC6F892CA742959B76936AF29B530C">
    <w:name w:val="24CC6F892CA742959B76936AF29B530C"/>
  </w:style>
  <w:style w:type="paragraph" w:customStyle="1" w:styleId="16B6B7022E33418AB8C7E919EF85DF67">
    <w:name w:val="16B6B7022E33418AB8C7E919EF85DF67"/>
  </w:style>
  <w:style w:type="paragraph" w:customStyle="1" w:styleId="D049E93D70984327B105A2831B46F780">
    <w:name w:val="D049E93D70984327B105A2831B46F780"/>
  </w:style>
  <w:style w:type="paragraph" w:customStyle="1" w:styleId="863083AD157C42F7AE9BDD224659D9DD">
    <w:name w:val="863083AD157C42F7AE9BDD224659D9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Shark attacks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77</TotalTime>
  <Pages>16</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Shark Attacks: An Exploratory Data Analysis</dc:title>
  <dc:subject/>
  <dc:creator>Jennifer Wilkerson</dc:creator>
  <cp:keywords/>
  <dc:description/>
  <cp:lastModifiedBy>Jennifer Wilkerson</cp:lastModifiedBy>
  <cp:revision>98</cp:revision>
  <dcterms:created xsi:type="dcterms:W3CDTF">2022-11-17T19:20:00Z</dcterms:created>
  <dcterms:modified xsi:type="dcterms:W3CDTF">2022-11-22T03:35:00Z</dcterms:modified>
</cp:coreProperties>
</file>